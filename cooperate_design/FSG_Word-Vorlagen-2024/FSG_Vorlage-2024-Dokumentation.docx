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E17495" w14:textId="77777777" w:rsidR="00A4670D" w:rsidRDefault="00A4670D" w:rsidP="00A4670D">
      <w:pPr>
        <w:pStyle w:val="Textkrper2"/>
        <w:framePr w:w="0" w:hRule="auto" w:wrap="auto" w:vAnchor="margin" w:hAnchor="text" w:xAlign="left" w:yAlign="inline"/>
        <w:shd w:val="clear" w:color="auto" w:fill="auto"/>
        <w:spacing w:after="40"/>
        <w:jc w:val="center"/>
        <w:rPr>
          <w:rFonts w:ascii="Raleway" w:hAnsi="Raleway"/>
          <w:sz w:val="80"/>
          <w:szCs w:val="80"/>
        </w:rPr>
      </w:pPr>
    </w:p>
    <w:p w14:paraId="2F68F095" w14:textId="77777777" w:rsidR="00A4670D" w:rsidRDefault="00A4670D" w:rsidP="00A4670D">
      <w:pPr>
        <w:pStyle w:val="Textkrper2"/>
        <w:framePr w:w="0" w:hRule="auto" w:wrap="auto" w:vAnchor="margin" w:hAnchor="text" w:xAlign="left" w:yAlign="inline"/>
        <w:shd w:val="clear" w:color="auto" w:fill="auto"/>
        <w:spacing w:after="40"/>
        <w:jc w:val="center"/>
        <w:rPr>
          <w:rFonts w:ascii="Raleway" w:hAnsi="Raleway"/>
          <w:sz w:val="80"/>
          <w:szCs w:val="80"/>
        </w:rPr>
      </w:pPr>
    </w:p>
    <w:p w14:paraId="4D8CFD65" w14:textId="77777777" w:rsidR="0024784C" w:rsidRDefault="0024784C" w:rsidP="00A4670D">
      <w:pPr>
        <w:pStyle w:val="Textkrper2"/>
        <w:framePr w:w="0" w:hRule="auto" w:wrap="auto" w:vAnchor="margin" w:hAnchor="text" w:xAlign="left" w:yAlign="inline"/>
        <w:shd w:val="clear" w:color="auto" w:fill="auto"/>
        <w:spacing w:after="40"/>
        <w:jc w:val="center"/>
        <w:rPr>
          <w:rFonts w:ascii="Raleway" w:hAnsi="Raleway"/>
          <w:sz w:val="80"/>
          <w:szCs w:val="80"/>
        </w:rPr>
      </w:pPr>
    </w:p>
    <w:p w14:paraId="73CAA2B7" w14:textId="0A425FFC" w:rsidR="00A4670D" w:rsidRPr="00A4670D" w:rsidRDefault="00A4670D" w:rsidP="00A4670D">
      <w:pPr>
        <w:pStyle w:val="Textkrper2"/>
        <w:framePr w:w="0" w:hRule="auto" w:wrap="auto" w:vAnchor="margin" w:hAnchor="text" w:xAlign="left" w:yAlign="inline"/>
        <w:shd w:val="clear" w:color="auto" w:fill="auto"/>
        <w:spacing w:after="40"/>
        <w:jc w:val="center"/>
        <w:rPr>
          <w:rFonts w:ascii="Raleway" w:hAnsi="Raleway"/>
          <w:b/>
          <w:bCs/>
          <w:sz w:val="100"/>
          <w:szCs w:val="100"/>
        </w:rPr>
      </w:pPr>
      <w:r w:rsidRPr="00A4670D">
        <w:rPr>
          <w:rFonts w:ascii="Raleway" w:hAnsi="Raleway"/>
          <w:b/>
          <w:bCs/>
          <w:sz w:val="100"/>
          <w:szCs w:val="100"/>
        </w:rPr>
        <w:t>Titel des</w:t>
      </w:r>
    </w:p>
    <w:p w14:paraId="27BFA74B" w14:textId="3C7BC894" w:rsidR="00A4670D" w:rsidRPr="00A4670D" w:rsidRDefault="00A4670D" w:rsidP="00A4670D">
      <w:pPr>
        <w:pStyle w:val="Textkrper2"/>
        <w:framePr w:w="0" w:hRule="auto" w:wrap="auto" w:vAnchor="margin" w:hAnchor="text" w:xAlign="left" w:yAlign="inline"/>
        <w:shd w:val="clear" w:color="auto" w:fill="auto"/>
        <w:spacing w:after="40"/>
        <w:jc w:val="center"/>
        <w:rPr>
          <w:rFonts w:ascii="Raleway" w:hAnsi="Raleway"/>
          <w:b/>
          <w:bCs/>
          <w:sz w:val="100"/>
          <w:szCs w:val="100"/>
        </w:rPr>
      </w:pPr>
      <w:r w:rsidRPr="00A4670D">
        <w:rPr>
          <w:rFonts w:ascii="Raleway" w:hAnsi="Raleway"/>
          <w:b/>
          <w:bCs/>
          <w:sz w:val="100"/>
          <w:szCs w:val="100"/>
        </w:rPr>
        <w:t>Dokuments</w:t>
      </w:r>
    </w:p>
    <w:p w14:paraId="23BC5C1B" w14:textId="77777777" w:rsidR="004F315D" w:rsidRPr="00CE3A44" w:rsidRDefault="004F315D" w:rsidP="00A4670D">
      <w:pPr>
        <w:pStyle w:val="Textkrper2"/>
        <w:framePr w:w="0" w:hRule="auto" w:wrap="auto" w:vAnchor="margin" w:hAnchor="text" w:xAlign="left" w:yAlign="inline"/>
        <w:shd w:val="clear" w:color="auto" w:fill="auto"/>
        <w:spacing w:after="40"/>
        <w:jc w:val="center"/>
        <w:rPr>
          <w:rFonts w:ascii="Raleway" w:hAnsi="Raleway"/>
          <w:sz w:val="20"/>
          <w:szCs w:val="20"/>
        </w:rPr>
      </w:pPr>
    </w:p>
    <w:p w14:paraId="09B106DF" w14:textId="77777777" w:rsidR="0024784C" w:rsidRDefault="00A4670D" w:rsidP="00A4670D">
      <w:pPr>
        <w:pStyle w:val="Textkrper2"/>
        <w:framePr w:w="0" w:hRule="auto" w:wrap="auto" w:vAnchor="margin" w:hAnchor="text" w:xAlign="left" w:yAlign="inline"/>
        <w:shd w:val="clear" w:color="auto" w:fill="auto"/>
        <w:spacing w:after="40"/>
        <w:jc w:val="center"/>
        <w:rPr>
          <w:rFonts w:ascii="Raleway" w:hAnsi="Raleway"/>
          <w:sz w:val="50"/>
          <w:szCs w:val="50"/>
        </w:rPr>
      </w:pPr>
      <w:proofErr w:type="spellStart"/>
      <w:r w:rsidRPr="00A4670D">
        <w:rPr>
          <w:rFonts w:ascii="Raleway" w:hAnsi="Raleway"/>
          <w:sz w:val="50"/>
          <w:szCs w:val="50"/>
        </w:rPr>
        <w:t>Subline</w:t>
      </w:r>
      <w:proofErr w:type="spellEnd"/>
      <w:r w:rsidRPr="00A4670D">
        <w:rPr>
          <w:rFonts w:ascii="Raleway" w:hAnsi="Raleway"/>
          <w:sz w:val="50"/>
          <w:szCs w:val="50"/>
        </w:rPr>
        <w:t xml:space="preserve"> und Untertitel </w:t>
      </w:r>
    </w:p>
    <w:p w14:paraId="0C2630AF" w14:textId="414E73B1" w:rsidR="004F315D" w:rsidRPr="00A4670D" w:rsidRDefault="00A4670D" w:rsidP="00A4670D">
      <w:pPr>
        <w:pStyle w:val="Textkrper2"/>
        <w:framePr w:w="0" w:hRule="auto" w:wrap="auto" w:vAnchor="margin" w:hAnchor="text" w:xAlign="left" w:yAlign="inline"/>
        <w:shd w:val="clear" w:color="auto" w:fill="auto"/>
        <w:spacing w:after="40"/>
        <w:jc w:val="center"/>
        <w:rPr>
          <w:rFonts w:ascii="Raleway" w:hAnsi="Raleway"/>
          <w:sz w:val="50"/>
          <w:szCs w:val="50"/>
        </w:rPr>
      </w:pPr>
      <w:r w:rsidRPr="00A4670D">
        <w:rPr>
          <w:rFonts w:ascii="Raleway" w:hAnsi="Raleway"/>
          <w:sz w:val="50"/>
          <w:szCs w:val="50"/>
        </w:rPr>
        <w:t>des Dokuments</w:t>
      </w:r>
    </w:p>
    <w:p w14:paraId="302657E2" w14:textId="77777777" w:rsidR="004F315D" w:rsidRPr="00CE3A44" w:rsidRDefault="004F315D" w:rsidP="00A4670D">
      <w:pPr>
        <w:pStyle w:val="Textkrper2"/>
        <w:framePr w:w="0" w:hRule="auto" w:wrap="auto" w:vAnchor="margin" w:hAnchor="text" w:xAlign="left" w:yAlign="inline"/>
        <w:shd w:val="clear" w:color="auto" w:fill="auto"/>
        <w:spacing w:after="40"/>
        <w:jc w:val="center"/>
        <w:rPr>
          <w:rFonts w:ascii="Raleway" w:hAnsi="Raleway"/>
          <w:sz w:val="20"/>
          <w:szCs w:val="20"/>
        </w:rPr>
      </w:pPr>
    </w:p>
    <w:p w14:paraId="0E9C5E31" w14:textId="4BFA98C6" w:rsidR="00560DFC" w:rsidRPr="00560DFC" w:rsidRDefault="0024784C" w:rsidP="00A4670D">
      <w:pPr>
        <w:jc w:val="center"/>
        <w:rPr>
          <w:rFonts w:ascii="Raleway" w:hAnsi="Raleway"/>
        </w:rPr>
      </w:pPr>
      <w:r>
        <w:rPr>
          <w:rFonts w:ascii="Raleway" w:hAnsi="Raleway"/>
          <w:noProof/>
        </w:rPr>
        <mc:AlternateContent>
          <mc:Choice Requires="wps">
            <w:drawing>
              <wp:anchor distT="0" distB="0" distL="114300" distR="114300" simplePos="0" relativeHeight="251659264" behindDoc="0" locked="0" layoutInCell="1" allowOverlap="1" wp14:anchorId="6F11B25F" wp14:editId="0D7D877F">
                <wp:simplePos x="0" y="0"/>
                <wp:positionH relativeFrom="column">
                  <wp:posOffset>2844165</wp:posOffset>
                </wp:positionH>
                <wp:positionV relativeFrom="paragraph">
                  <wp:posOffset>167546</wp:posOffset>
                </wp:positionV>
                <wp:extent cx="252000" cy="108000"/>
                <wp:effectExtent l="0" t="0" r="0" b="6350"/>
                <wp:wrapNone/>
                <wp:docPr id="1737481968" name="Rechteck: abgerundete Ecken 2"/>
                <wp:cNvGraphicFramePr/>
                <a:graphic xmlns:a="http://schemas.openxmlformats.org/drawingml/2006/main">
                  <a:graphicData uri="http://schemas.microsoft.com/office/word/2010/wordprocessingShape">
                    <wps:wsp>
                      <wps:cNvSpPr/>
                      <wps:spPr>
                        <a:xfrm>
                          <a:off x="0" y="0"/>
                          <a:ext cx="252000" cy="108000"/>
                        </a:xfrm>
                        <a:prstGeom prst="roundRect">
                          <a:avLst>
                            <a:gd name="adj" fmla="val 50000"/>
                          </a:avLst>
                        </a:prstGeom>
                        <a:solidFill>
                          <a:srgbClr val="580D8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E365CED" id="Rechteck: abgerundete Ecken 2" o:spid="_x0000_s1026" style="position:absolute;margin-left:223.95pt;margin-top:13.2pt;width:19.85pt;height: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" fillcolor="#580d82" stroked="f" strokeweight="1pt">
                <v:stroke joinstyle="miter"/>
              </v:roundrect>
            </w:pict>
          </mc:Fallback>
        </mc:AlternateContent>
      </w:r>
    </w:p>
    <w:p w14:paraId="733AE475" w14:textId="2363EFFE" w:rsidR="00560DFC" w:rsidRDefault="00560DFC" w:rsidP="00A4670D">
      <w:pPr>
        <w:jc w:val="center"/>
        <w:rPr>
          <w:rFonts w:ascii="Raleway" w:hAnsi="Raleway"/>
        </w:rPr>
      </w:pPr>
    </w:p>
    <w:p w14:paraId="2C6EE1F3" w14:textId="77777777" w:rsidR="0024784C" w:rsidRPr="0024784C" w:rsidRDefault="0024784C" w:rsidP="0024784C">
      <w:pPr>
        <w:rPr>
          <w:rFonts w:ascii="Raleway" w:hAnsi="Raleway"/>
        </w:rPr>
      </w:pPr>
    </w:p>
    <w:p w14:paraId="66EE58FC" w14:textId="1B8F8532" w:rsidR="00770789" w:rsidRDefault="00770789" w:rsidP="0024784C">
      <w:pPr>
        <w:rPr>
          <w:rFonts w:ascii="Raleway" w:hAnsi="Raleway"/>
        </w:rPr>
      </w:pPr>
    </w:p>
    <w:p w14:paraId="6BF580EA" w14:textId="16E7C8AF" w:rsidR="00770789" w:rsidRDefault="00770789">
      <w:pPr>
        <w:rPr>
          <w:rFonts w:ascii="Raleway" w:hAnsi="Raleway"/>
        </w:rPr>
      </w:pPr>
      <w:r>
        <w:rPr>
          <w:rFonts w:ascii="Raleway" w:hAnsi="Raleway"/>
          <w:noProof/>
        </w:rPr>
        <mc:AlternateContent>
          <mc:Choice Requires="wps">
            <w:drawing>
              <wp:anchor distT="0" distB="0" distL="114300" distR="114300" simplePos="0" relativeHeight="251660288" behindDoc="0" locked="0" layoutInCell="1" allowOverlap="1" wp14:anchorId="472D86F8" wp14:editId="5E0749DA">
                <wp:simplePos x="0" y="0"/>
                <wp:positionH relativeFrom="margin">
                  <wp:posOffset>4613407</wp:posOffset>
                </wp:positionH>
                <wp:positionV relativeFrom="paragraph">
                  <wp:posOffset>3248660</wp:posOffset>
                </wp:positionV>
                <wp:extent cx="1583140" cy="914239"/>
                <wp:effectExtent l="0" t="0" r="0" b="635"/>
                <wp:wrapNone/>
                <wp:docPr id="1921411686" name="Textfeld 4"/>
                <wp:cNvGraphicFramePr/>
                <a:graphic xmlns:a="http://schemas.openxmlformats.org/drawingml/2006/main">
                  <a:graphicData uri="http://schemas.microsoft.com/office/word/2010/wordprocessingShape">
                    <wps:wsp>
                      <wps:cNvSpPr txBox="1"/>
                      <wps:spPr>
                        <a:xfrm>
                          <a:off x="0" y="0"/>
                          <a:ext cx="1583140" cy="914239"/>
                        </a:xfrm>
                        <a:prstGeom prst="rect">
                          <a:avLst/>
                        </a:prstGeom>
                        <a:noFill/>
                        <a:ln w="6350">
                          <a:noFill/>
                        </a:ln>
                      </wps:spPr>
                      <wps:txbx>
                        <w:txbxContent>
                          <w:p w14:paraId="48972B52" w14:textId="4D8C0508" w:rsidR="0024784C" w:rsidRPr="0024784C" w:rsidRDefault="0024784C" w:rsidP="00EB1F31">
                            <w:pPr>
                              <w:jc w:val="right"/>
                              <w:rPr>
                                <w:rFonts w:ascii="Raleway" w:hAnsi="Raleway"/>
                                <w:sz w:val="20"/>
                                <w:szCs w:val="20"/>
                              </w:rPr>
                            </w:pPr>
                            <w:r>
                              <w:rPr>
                                <w:rFonts w:ascii="Raleway" w:hAnsi="Raleway"/>
                                <w:sz w:val="20"/>
                                <w:szCs w:val="20"/>
                              </w:rPr>
                              <w:t xml:space="preserve">Datum: </w:t>
                            </w:r>
                            <w:proofErr w:type="gramStart"/>
                            <w:r>
                              <w:rPr>
                                <w:rFonts w:ascii="Raleway" w:hAnsi="Raleway"/>
                                <w:sz w:val="20"/>
                                <w:szCs w:val="20"/>
                              </w:rPr>
                              <w:t>XX:XX</w:t>
                            </w:r>
                            <w:proofErr w:type="gramEnd"/>
                            <w:r>
                              <w:rPr>
                                <w:rFonts w:ascii="Raleway" w:hAnsi="Raleway"/>
                                <w:sz w:val="20"/>
                                <w:szCs w:val="20"/>
                              </w:rPr>
                              <w:t>.2024</w:t>
                            </w:r>
                          </w:p>
                          <w:p w14:paraId="03BA645E" w14:textId="68EE6AC9" w:rsidR="0024784C" w:rsidRDefault="0024784C" w:rsidP="00EB1F31">
                            <w:pPr>
                              <w:jc w:val="right"/>
                              <w:rPr>
                                <w:rFonts w:ascii="Raleway" w:hAnsi="Raleway"/>
                                <w:sz w:val="20"/>
                                <w:szCs w:val="20"/>
                              </w:rPr>
                            </w:pPr>
                            <w:r w:rsidRPr="0024784C">
                              <w:rPr>
                                <w:rFonts w:ascii="Raleway" w:hAnsi="Raleway"/>
                                <w:sz w:val="20"/>
                                <w:szCs w:val="20"/>
                              </w:rPr>
                              <w:t xml:space="preserve">Ad </w:t>
                            </w:r>
                            <w:proofErr w:type="spellStart"/>
                            <w:r w:rsidRPr="0024784C">
                              <w:rPr>
                                <w:rFonts w:ascii="Raleway" w:hAnsi="Raleway"/>
                                <w:sz w:val="20"/>
                                <w:szCs w:val="20"/>
                              </w:rPr>
                              <w:t>vero</w:t>
                            </w:r>
                            <w:proofErr w:type="spellEnd"/>
                            <w:r w:rsidRPr="0024784C">
                              <w:rPr>
                                <w:rFonts w:ascii="Raleway" w:hAnsi="Raleway"/>
                                <w:sz w:val="20"/>
                                <w:szCs w:val="20"/>
                              </w:rPr>
                              <w:t xml:space="preserve"> et </w:t>
                            </w:r>
                            <w:proofErr w:type="spellStart"/>
                            <w:r w:rsidRPr="0024784C">
                              <w:rPr>
                                <w:rFonts w:ascii="Raleway" w:hAnsi="Raleway"/>
                                <w:sz w:val="20"/>
                                <w:szCs w:val="20"/>
                              </w:rPr>
                              <w:t>accusam</w:t>
                            </w:r>
                            <w:proofErr w:type="spellEnd"/>
                          </w:p>
                          <w:p w14:paraId="00241A33" w14:textId="77777777" w:rsidR="00770789" w:rsidRPr="0024784C" w:rsidRDefault="00770789" w:rsidP="00770789">
                            <w:pPr>
                              <w:jc w:val="right"/>
                              <w:rPr>
                                <w:rFonts w:ascii="Raleway" w:hAnsi="Raleway"/>
                                <w:sz w:val="20"/>
                                <w:szCs w:val="20"/>
                              </w:rPr>
                            </w:pPr>
                            <w:r w:rsidRPr="0024784C">
                              <w:rPr>
                                <w:rFonts w:ascii="Raleway" w:hAnsi="Raleway"/>
                                <w:sz w:val="20"/>
                                <w:szCs w:val="20"/>
                              </w:rPr>
                              <w:t xml:space="preserve">Autor: </w:t>
                            </w:r>
                            <w:proofErr w:type="spellStart"/>
                            <w:r w:rsidRPr="0024784C">
                              <w:rPr>
                                <w:rFonts w:ascii="Raleway" w:hAnsi="Raleway"/>
                                <w:sz w:val="20"/>
                                <w:szCs w:val="20"/>
                              </w:rPr>
                              <w:t>Lorem</w:t>
                            </w:r>
                            <w:proofErr w:type="spellEnd"/>
                            <w:r w:rsidRPr="0024784C">
                              <w:rPr>
                                <w:rFonts w:ascii="Raleway" w:hAnsi="Raleway"/>
                                <w:sz w:val="20"/>
                                <w:szCs w:val="20"/>
                              </w:rPr>
                              <w:t xml:space="preserve"> Ipsum</w:t>
                            </w:r>
                          </w:p>
                          <w:p w14:paraId="09EDBACE" w14:textId="040DD433" w:rsidR="00770789" w:rsidRPr="0024784C" w:rsidRDefault="00770789" w:rsidP="00770789">
                            <w:pPr>
                              <w:jc w:val="right"/>
                              <w:rPr>
                                <w:rFonts w:ascii="Raleway" w:hAnsi="Raleway"/>
                                <w:sz w:val="20"/>
                                <w:szCs w:val="20"/>
                              </w:rPr>
                            </w:pPr>
                            <w:r w:rsidRPr="0024784C">
                              <w:rPr>
                                <w:rFonts w:ascii="Raleway" w:hAnsi="Raleway"/>
                                <w:sz w:val="20"/>
                                <w:szCs w:val="20"/>
                              </w:rPr>
                              <w:t xml:space="preserve">Ad </w:t>
                            </w:r>
                            <w:proofErr w:type="spellStart"/>
                            <w:r w:rsidRPr="0024784C">
                              <w:rPr>
                                <w:rFonts w:ascii="Raleway" w:hAnsi="Raleway"/>
                                <w:sz w:val="20"/>
                                <w:szCs w:val="20"/>
                              </w:rPr>
                              <w:t>vero</w:t>
                            </w:r>
                            <w:proofErr w:type="spellEnd"/>
                            <w:r w:rsidRPr="0024784C">
                              <w:rPr>
                                <w:rFonts w:ascii="Raleway" w:hAnsi="Raleway"/>
                                <w:sz w:val="20"/>
                                <w:szCs w:val="20"/>
                              </w:rPr>
                              <w:t xml:space="preserve"> et </w:t>
                            </w:r>
                            <w:proofErr w:type="spellStart"/>
                            <w:r w:rsidRPr="0024784C">
                              <w:rPr>
                                <w:rFonts w:ascii="Raleway" w:hAnsi="Raleway"/>
                                <w:sz w:val="20"/>
                                <w:szCs w:val="20"/>
                              </w:rPr>
                              <w:t>accusam</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72D86F8" id="_x0000_t202" coordsize="21600,21600" o:spt="202" path="m,l,21600r21600,l21600,xe">
                <v:stroke joinstyle="miter"/>
                <v:path gradientshapeok="t" o:connecttype="rect"/>
              </v:shapetype>
              <v:shape id="Textfeld 4" o:spid="_x0000_s1026" type="#_x0000_t202" style="position:absolute;margin-left:363.25pt;margin-top:255.8pt;width:124.65pt;height:1in;z-index:25166028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" filled="f" stroked="f" strokeweight=".5pt">
                <v:textbox>
                  <w:txbxContent>
                    <w:p w14:paraId="48972B52" w14:textId="4D8C0508" w:rsidR="0024784C" w:rsidRPr="0024784C" w:rsidRDefault="0024784C" w:rsidP="00EB1F31">
                      <w:pPr>
                        <w:jc w:val="right"/>
                        <w:rPr>
                          <w:rFonts w:ascii="Raleway" w:hAnsi="Raleway"/>
                          <w:sz w:val="20"/>
                          <w:szCs w:val="20"/>
                        </w:rPr>
                      </w:pPr>
                      <w:r>
                        <w:rPr>
                          <w:rFonts w:ascii="Raleway" w:hAnsi="Raleway"/>
                          <w:sz w:val="20"/>
                          <w:szCs w:val="20"/>
                        </w:rPr>
                        <w:t xml:space="preserve">Datum: </w:t>
                      </w:r>
                      <w:proofErr w:type="gramStart"/>
                      <w:r>
                        <w:rPr>
                          <w:rFonts w:ascii="Raleway" w:hAnsi="Raleway"/>
                          <w:sz w:val="20"/>
                          <w:szCs w:val="20"/>
                        </w:rPr>
                        <w:t>XX:XX</w:t>
                      </w:r>
                      <w:proofErr w:type="gramEnd"/>
                      <w:r>
                        <w:rPr>
                          <w:rFonts w:ascii="Raleway" w:hAnsi="Raleway"/>
                          <w:sz w:val="20"/>
                          <w:szCs w:val="20"/>
                        </w:rPr>
                        <w:t>.2024</w:t>
                      </w:r>
                    </w:p>
                    <w:p w14:paraId="03BA645E" w14:textId="68EE6AC9" w:rsidR="0024784C" w:rsidRDefault="0024784C" w:rsidP="00EB1F31">
                      <w:pPr>
                        <w:jc w:val="right"/>
                        <w:rPr>
                          <w:rFonts w:ascii="Raleway" w:hAnsi="Raleway"/>
                          <w:sz w:val="20"/>
                          <w:szCs w:val="20"/>
                        </w:rPr>
                      </w:pPr>
                      <w:r w:rsidRPr="0024784C">
                        <w:rPr>
                          <w:rFonts w:ascii="Raleway" w:hAnsi="Raleway"/>
                          <w:sz w:val="20"/>
                          <w:szCs w:val="20"/>
                        </w:rPr>
                        <w:t xml:space="preserve">Ad </w:t>
                      </w:r>
                      <w:proofErr w:type="spellStart"/>
                      <w:r w:rsidRPr="0024784C">
                        <w:rPr>
                          <w:rFonts w:ascii="Raleway" w:hAnsi="Raleway"/>
                          <w:sz w:val="20"/>
                          <w:szCs w:val="20"/>
                        </w:rPr>
                        <w:t>vero</w:t>
                      </w:r>
                      <w:proofErr w:type="spellEnd"/>
                      <w:r w:rsidRPr="0024784C">
                        <w:rPr>
                          <w:rFonts w:ascii="Raleway" w:hAnsi="Raleway"/>
                          <w:sz w:val="20"/>
                          <w:szCs w:val="20"/>
                        </w:rPr>
                        <w:t xml:space="preserve"> et </w:t>
                      </w:r>
                      <w:proofErr w:type="spellStart"/>
                      <w:r w:rsidRPr="0024784C">
                        <w:rPr>
                          <w:rFonts w:ascii="Raleway" w:hAnsi="Raleway"/>
                          <w:sz w:val="20"/>
                          <w:szCs w:val="20"/>
                        </w:rPr>
                        <w:t>accusam</w:t>
                      </w:r>
                      <w:proofErr w:type="spellEnd"/>
                    </w:p>
                    <w:p w14:paraId="00241A33" w14:textId="77777777" w:rsidR="00770789" w:rsidRPr="0024784C" w:rsidRDefault="00770789" w:rsidP="00770789">
                      <w:pPr>
                        <w:jc w:val="right"/>
                        <w:rPr>
                          <w:rFonts w:ascii="Raleway" w:hAnsi="Raleway"/>
                          <w:sz w:val="20"/>
                          <w:szCs w:val="20"/>
                        </w:rPr>
                      </w:pPr>
                      <w:r w:rsidRPr="0024784C">
                        <w:rPr>
                          <w:rFonts w:ascii="Raleway" w:hAnsi="Raleway"/>
                          <w:sz w:val="20"/>
                          <w:szCs w:val="20"/>
                        </w:rPr>
                        <w:t xml:space="preserve">Autor: </w:t>
                      </w:r>
                      <w:proofErr w:type="spellStart"/>
                      <w:r w:rsidRPr="0024784C">
                        <w:rPr>
                          <w:rFonts w:ascii="Raleway" w:hAnsi="Raleway"/>
                          <w:sz w:val="20"/>
                          <w:szCs w:val="20"/>
                        </w:rPr>
                        <w:t>Lorem</w:t>
                      </w:r>
                      <w:proofErr w:type="spellEnd"/>
                      <w:r w:rsidRPr="0024784C">
                        <w:rPr>
                          <w:rFonts w:ascii="Raleway" w:hAnsi="Raleway"/>
                          <w:sz w:val="20"/>
                          <w:szCs w:val="20"/>
                        </w:rPr>
                        <w:t xml:space="preserve"> Ipsum</w:t>
                      </w:r>
                    </w:p>
                    <w:p w14:paraId="09EDBACE" w14:textId="040DD433" w:rsidR="00770789" w:rsidRPr="0024784C" w:rsidRDefault="00770789" w:rsidP="00770789">
                      <w:pPr>
                        <w:jc w:val="right"/>
                        <w:rPr>
                          <w:rFonts w:ascii="Raleway" w:hAnsi="Raleway"/>
                          <w:sz w:val="20"/>
                          <w:szCs w:val="20"/>
                        </w:rPr>
                      </w:pPr>
                      <w:r w:rsidRPr="0024784C">
                        <w:rPr>
                          <w:rFonts w:ascii="Raleway" w:hAnsi="Raleway"/>
                          <w:sz w:val="20"/>
                          <w:szCs w:val="20"/>
                        </w:rPr>
                        <w:t xml:space="preserve">Ad </w:t>
                      </w:r>
                      <w:proofErr w:type="spellStart"/>
                      <w:r w:rsidRPr="0024784C">
                        <w:rPr>
                          <w:rFonts w:ascii="Raleway" w:hAnsi="Raleway"/>
                          <w:sz w:val="20"/>
                          <w:szCs w:val="20"/>
                        </w:rPr>
                        <w:t>vero</w:t>
                      </w:r>
                      <w:proofErr w:type="spellEnd"/>
                      <w:r w:rsidRPr="0024784C">
                        <w:rPr>
                          <w:rFonts w:ascii="Raleway" w:hAnsi="Raleway"/>
                          <w:sz w:val="20"/>
                          <w:szCs w:val="20"/>
                        </w:rPr>
                        <w:t xml:space="preserve"> et </w:t>
                      </w:r>
                      <w:proofErr w:type="spellStart"/>
                      <w:r w:rsidRPr="0024784C">
                        <w:rPr>
                          <w:rFonts w:ascii="Raleway" w:hAnsi="Raleway"/>
                          <w:sz w:val="20"/>
                          <w:szCs w:val="20"/>
                        </w:rPr>
                        <w:t>accusam</w:t>
                      </w:r>
                      <w:proofErr w:type="spellEnd"/>
                    </w:p>
                  </w:txbxContent>
                </v:textbox>
                <w10:wrap anchorx="margin"/>
              </v:shape>
            </w:pict>
          </mc:Fallback>
        </mc:AlternateContent>
      </w:r>
      <w:r>
        <w:rPr>
          <w:rFonts w:ascii="Raleway" w:hAnsi="Raleway"/>
        </w:rPr>
        <w:br w:type="page"/>
      </w:r>
    </w:p>
    <w:p w14:paraId="61934D68" w14:textId="229038E7" w:rsidR="0024784C" w:rsidRPr="008D2E1E" w:rsidRDefault="008D2E1E" w:rsidP="008D2E1E">
      <w:pPr>
        <w:rPr>
          <w:rFonts w:ascii="Raleway" w:hAnsi="Raleway"/>
          <w:b/>
          <w:bCs/>
          <w:sz w:val="50"/>
          <w:szCs w:val="50"/>
        </w:rPr>
      </w:pPr>
      <w:r w:rsidRPr="008D2E1E">
        <w:rPr>
          <w:rFonts w:ascii="Raleway" w:hAnsi="Raleway"/>
          <w:b/>
          <w:bCs/>
          <w:sz w:val="50"/>
          <w:szCs w:val="50"/>
        </w:rPr>
        <w:lastRenderedPageBreak/>
        <w:t xml:space="preserve">Headline – </w:t>
      </w:r>
      <w:proofErr w:type="spellStart"/>
      <w:r>
        <w:rPr>
          <w:rFonts w:ascii="Raleway" w:hAnsi="Raleway"/>
          <w:b/>
          <w:bCs/>
          <w:sz w:val="50"/>
          <w:szCs w:val="50"/>
        </w:rPr>
        <w:t>bold</w:t>
      </w:r>
      <w:proofErr w:type="spellEnd"/>
      <w:r>
        <w:rPr>
          <w:rFonts w:ascii="Raleway" w:hAnsi="Raleway"/>
          <w:b/>
          <w:bCs/>
          <w:sz w:val="50"/>
          <w:szCs w:val="50"/>
        </w:rPr>
        <w:t xml:space="preserve"> | 25 </w:t>
      </w:r>
      <w:proofErr w:type="spellStart"/>
      <w:r>
        <w:rPr>
          <w:rFonts w:ascii="Raleway" w:hAnsi="Raleway"/>
          <w:b/>
          <w:bCs/>
          <w:sz w:val="50"/>
          <w:szCs w:val="50"/>
        </w:rPr>
        <w:t>pt</w:t>
      </w:r>
      <w:proofErr w:type="spellEnd"/>
    </w:p>
    <w:p w14:paraId="602A8875" w14:textId="77777777" w:rsidR="008D2E1E" w:rsidRDefault="008D2E1E" w:rsidP="008D2E1E">
      <w:pPr>
        <w:rPr>
          <w:rFonts w:ascii="Raleway" w:hAnsi="Raleway"/>
          <w:sz w:val="20"/>
          <w:szCs w:val="20"/>
        </w:rPr>
      </w:pPr>
    </w:p>
    <w:p w14:paraId="426DB053" w14:textId="77777777" w:rsidR="00580BE2" w:rsidRDefault="008D2E1E" w:rsidP="008D2E1E">
      <w:pPr>
        <w:rPr>
          <w:rFonts w:ascii="Raleway" w:hAnsi="Raleway"/>
          <w:sz w:val="20"/>
          <w:szCs w:val="20"/>
        </w:rPr>
      </w:pPr>
      <w:r>
        <w:rPr>
          <w:rFonts w:ascii="Raleway" w:hAnsi="Raleway"/>
          <w:sz w:val="20"/>
          <w:szCs w:val="20"/>
        </w:rPr>
        <w:t xml:space="preserve">Fließtext in 10 </w:t>
      </w:r>
      <w:proofErr w:type="spellStart"/>
      <w:r>
        <w:rPr>
          <w:rFonts w:ascii="Raleway" w:hAnsi="Raleway"/>
          <w:sz w:val="20"/>
          <w:szCs w:val="20"/>
        </w:rPr>
        <w:t>pt</w:t>
      </w:r>
      <w:proofErr w:type="spellEnd"/>
      <w:r>
        <w:rPr>
          <w:rFonts w:ascii="Raleway" w:hAnsi="Raleway"/>
          <w:sz w:val="20"/>
          <w:szCs w:val="20"/>
        </w:rPr>
        <w:t xml:space="preserve">: </w:t>
      </w:r>
      <w:r w:rsidR="00580BE2" w:rsidRPr="00580BE2">
        <w:rPr>
          <w:rFonts w:ascii="Raleway" w:hAnsi="Raleway"/>
          <w:i/>
          <w:iCs/>
          <w:sz w:val="20"/>
          <w:szCs w:val="20"/>
        </w:rPr>
        <w:t xml:space="preserve">Markierungen im Text: in </w:t>
      </w:r>
      <w:proofErr w:type="spellStart"/>
      <w:r w:rsidR="00580BE2" w:rsidRPr="00580BE2">
        <w:rPr>
          <w:rFonts w:ascii="Raleway" w:hAnsi="Raleway"/>
          <w:i/>
          <w:iCs/>
          <w:sz w:val="20"/>
          <w:szCs w:val="20"/>
        </w:rPr>
        <w:t>italic</w:t>
      </w:r>
      <w:proofErr w:type="spellEnd"/>
      <w:r w:rsidR="00580BE2" w:rsidRPr="008D2E1E">
        <w:rPr>
          <w:rFonts w:ascii="Raleway" w:hAnsi="Raleway"/>
          <w:sz w:val="20"/>
          <w:szCs w:val="20"/>
        </w:rPr>
        <w:t xml:space="preserve"> </w:t>
      </w:r>
    </w:p>
    <w:p w14:paraId="75AE2354" w14:textId="59AC4F5E" w:rsidR="008D2E1E" w:rsidRDefault="008D2E1E" w:rsidP="008D2E1E">
      <w:pPr>
        <w:rPr>
          <w:rFonts w:ascii="Raleway" w:hAnsi="Raleway"/>
          <w:i/>
          <w:iCs/>
          <w:sz w:val="20"/>
          <w:szCs w:val="20"/>
        </w:rPr>
      </w:pPr>
      <w:r w:rsidRPr="008D2E1E">
        <w:rPr>
          <w:rFonts w:ascii="Raleway" w:hAnsi="Raleway"/>
          <w:sz w:val="20"/>
          <w:szCs w:val="20"/>
        </w:rPr>
        <w:t xml:space="preserve">Hallo. Ich bin ein kleiner Blindtext. Und zwar schon </w:t>
      </w:r>
      <w:proofErr w:type="gramStart"/>
      <w:r w:rsidRPr="008D2E1E">
        <w:rPr>
          <w:rFonts w:ascii="Raleway" w:hAnsi="Raleway"/>
          <w:sz w:val="20"/>
          <w:szCs w:val="20"/>
        </w:rPr>
        <w:t>so lange</w:t>
      </w:r>
      <w:proofErr w:type="gramEnd"/>
      <w:r w:rsidRPr="008D2E1E">
        <w:rPr>
          <w:rFonts w:ascii="Raleway" w:hAnsi="Raleway"/>
          <w:sz w:val="20"/>
          <w:szCs w:val="20"/>
        </w:rPr>
        <w:t xml:space="preserve"> ich denken kann. Es war nicht leicht zu verstehen, was es bedeutet, ein blinder Text zu sein: Man ergibt keinen Sinn. Wirklich keinen Sinn. Man wird zusammenhangslos eingeschoben und rumgedreht – und oftmals gar nicht erst gelesen.</w:t>
      </w:r>
      <w:r w:rsidR="00580BE2">
        <w:rPr>
          <w:rFonts w:ascii="Raleway" w:hAnsi="Raleway"/>
          <w:sz w:val="20"/>
          <w:szCs w:val="20"/>
        </w:rPr>
        <w:t xml:space="preserve"> </w:t>
      </w:r>
    </w:p>
    <w:p w14:paraId="511DE174" w14:textId="77777777" w:rsidR="00580BE2" w:rsidRDefault="00580BE2" w:rsidP="008D2E1E">
      <w:pPr>
        <w:rPr>
          <w:rFonts w:ascii="Raleway" w:hAnsi="Raleway"/>
          <w:i/>
          <w:iCs/>
          <w:sz w:val="20"/>
          <w:szCs w:val="20"/>
        </w:rPr>
      </w:pPr>
    </w:p>
    <w:p w14:paraId="1131DEF8" w14:textId="2681363C" w:rsidR="00580BE2" w:rsidRPr="00580BE2" w:rsidRDefault="00580BE2" w:rsidP="008D2E1E">
      <w:pPr>
        <w:rPr>
          <w:rFonts w:ascii="Raleway" w:hAnsi="Raleway"/>
          <w:b/>
          <w:bCs/>
          <w:sz w:val="20"/>
          <w:szCs w:val="20"/>
        </w:rPr>
      </w:pPr>
      <w:r w:rsidRPr="00580BE2">
        <w:rPr>
          <w:rFonts w:ascii="Raleway" w:hAnsi="Raleway"/>
          <w:b/>
          <w:bCs/>
          <w:sz w:val="20"/>
          <w:szCs w:val="20"/>
        </w:rPr>
        <w:t>Aufzählungen:</w:t>
      </w:r>
    </w:p>
    <w:p w14:paraId="624A8CC5" w14:textId="6107528E" w:rsidR="00580BE2" w:rsidRDefault="00580BE2" w:rsidP="00580BE2">
      <w:pPr>
        <w:pStyle w:val="Listenabsatz"/>
        <w:numPr>
          <w:ilvl w:val="0"/>
          <w:numId w:val="6"/>
        </w:numPr>
        <w:rPr>
          <w:rFonts w:ascii="Raleway" w:hAnsi="Raleway"/>
          <w:sz w:val="20"/>
          <w:szCs w:val="20"/>
        </w:rPr>
      </w:pPr>
      <w:r w:rsidRPr="008D2E1E">
        <w:rPr>
          <w:rFonts w:ascii="Raleway" w:hAnsi="Raleway"/>
          <w:sz w:val="20"/>
          <w:szCs w:val="20"/>
        </w:rPr>
        <w:t>Aber andere Texte schaffen das auch nich</w:t>
      </w:r>
      <w:r>
        <w:rPr>
          <w:rFonts w:ascii="Raleway" w:hAnsi="Raleway"/>
          <w:sz w:val="20"/>
          <w:szCs w:val="20"/>
        </w:rPr>
        <w:t>t</w:t>
      </w:r>
    </w:p>
    <w:p w14:paraId="214C5B5E" w14:textId="77777777" w:rsidR="00580BE2" w:rsidRDefault="00580BE2" w:rsidP="00580BE2">
      <w:pPr>
        <w:pStyle w:val="Listenabsatz"/>
        <w:numPr>
          <w:ilvl w:val="0"/>
          <w:numId w:val="6"/>
        </w:numPr>
        <w:rPr>
          <w:rFonts w:ascii="Raleway" w:hAnsi="Raleway"/>
          <w:sz w:val="20"/>
          <w:szCs w:val="20"/>
        </w:rPr>
      </w:pPr>
      <w:r w:rsidRPr="008D2E1E">
        <w:rPr>
          <w:rFonts w:ascii="Raleway" w:hAnsi="Raleway"/>
          <w:sz w:val="20"/>
          <w:szCs w:val="20"/>
        </w:rPr>
        <w:t xml:space="preserve"> Und darum stört es mich nicht besonders blind zu sein</w:t>
      </w:r>
    </w:p>
    <w:p w14:paraId="17A39EAB" w14:textId="338F7370" w:rsidR="00580BE2" w:rsidRPr="00580BE2" w:rsidRDefault="00580BE2" w:rsidP="00580BE2">
      <w:pPr>
        <w:pStyle w:val="Listenabsatz"/>
        <w:numPr>
          <w:ilvl w:val="0"/>
          <w:numId w:val="6"/>
        </w:numPr>
        <w:rPr>
          <w:rFonts w:ascii="Raleway" w:hAnsi="Raleway"/>
          <w:sz w:val="20"/>
          <w:szCs w:val="20"/>
        </w:rPr>
      </w:pPr>
      <w:r w:rsidRPr="008D2E1E">
        <w:rPr>
          <w:rFonts w:ascii="Raleway" w:hAnsi="Raleway"/>
          <w:sz w:val="20"/>
          <w:szCs w:val="20"/>
        </w:rPr>
        <w:t>Und sollten Sie diese Zeilen noch immer lesen, so habe ich als kleiner Blindtext etwas geschafft, wovon all die richtigen und wichtigen Texte meist nur träumen.</w:t>
      </w:r>
    </w:p>
    <w:p w14:paraId="06246D29" w14:textId="77777777" w:rsidR="008D2E1E" w:rsidRDefault="008D2E1E" w:rsidP="008D2E1E">
      <w:pPr>
        <w:rPr>
          <w:rFonts w:ascii="Raleway" w:hAnsi="Raleway"/>
          <w:sz w:val="20"/>
          <w:szCs w:val="20"/>
        </w:rPr>
      </w:pPr>
    </w:p>
    <w:p w14:paraId="49A87490" w14:textId="77777777" w:rsidR="008D2E1E" w:rsidRDefault="008D2E1E" w:rsidP="008D2E1E">
      <w:pPr>
        <w:rPr>
          <w:rFonts w:ascii="Raleway" w:hAnsi="Raleway"/>
          <w:sz w:val="20"/>
          <w:szCs w:val="20"/>
        </w:rPr>
      </w:pPr>
    </w:p>
    <w:p w14:paraId="73BC7BA6" w14:textId="1446D9DE" w:rsidR="008D2E1E" w:rsidRDefault="008D2E1E" w:rsidP="008D2E1E">
      <w:pPr>
        <w:rPr>
          <w:rFonts w:ascii="Raleway" w:hAnsi="Raleway"/>
          <w:b/>
          <w:bCs/>
          <w:sz w:val="30"/>
          <w:szCs w:val="30"/>
        </w:rPr>
      </w:pPr>
      <w:r w:rsidRPr="008D2E1E">
        <w:rPr>
          <w:rFonts w:ascii="Raleway" w:hAnsi="Raleway"/>
          <w:b/>
          <w:bCs/>
          <w:sz w:val="30"/>
          <w:szCs w:val="30"/>
        </w:rPr>
        <w:t>Teilüberschrift</w:t>
      </w:r>
      <w:r>
        <w:rPr>
          <w:rFonts w:ascii="Raleway" w:hAnsi="Raleway"/>
          <w:b/>
          <w:bCs/>
          <w:sz w:val="30"/>
          <w:szCs w:val="30"/>
        </w:rPr>
        <w:t xml:space="preserve"> Ebene 2 – </w:t>
      </w:r>
      <w:proofErr w:type="spellStart"/>
      <w:r>
        <w:rPr>
          <w:rFonts w:ascii="Raleway" w:hAnsi="Raleway"/>
          <w:b/>
          <w:bCs/>
          <w:sz w:val="30"/>
          <w:szCs w:val="30"/>
        </w:rPr>
        <w:t>bold</w:t>
      </w:r>
      <w:proofErr w:type="spellEnd"/>
      <w:r>
        <w:rPr>
          <w:rFonts w:ascii="Raleway" w:hAnsi="Raleway"/>
          <w:b/>
          <w:bCs/>
          <w:sz w:val="30"/>
          <w:szCs w:val="30"/>
        </w:rPr>
        <w:t xml:space="preserve"> | 15 </w:t>
      </w:r>
      <w:proofErr w:type="spellStart"/>
      <w:r>
        <w:rPr>
          <w:rFonts w:ascii="Raleway" w:hAnsi="Raleway"/>
          <w:b/>
          <w:bCs/>
          <w:sz w:val="30"/>
          <w:szCs w:val="30"/>
        </w:rPr>
        <w:t>pt</w:t>
      </w:r>
      <w:proofErr w:type="spellEnd"/>
    </w:p>
    <w:p w14:paraId="734DDAC3" w14:textId="77777777" w:rsidR="008D2E1E" w:rsidRDefault="008D2E1E" w:rsidP="008D2E1E">
      <w:pPr>
        <w:rPr>
          <w:rFonts w:ascii="Raleway" w:hAnsi="Raleway"/>
          <w:sz w:val="20"/>
          <w:szCs w:val="20"/>
        </w:rPr>
      </w:pPr>
    </w:p>
    <w:p w14:paraId="4D1B4B90" w14:textId="08C45948" w:rsidR="008D2E1E" w:rsidRDefault="008D2E1E" w:rsidP="008D2E1E">
      <w:pPr>
        <w:rPr>
          <w:rFonts w:ascii="Raleway" w:hAnsi="Raleway"/>
          <w:sz w:val="20"/>
          <w:szCs w:val="20"/>
        </w:rPr>
      </w:pPr>
      <w:r>
        <w:rPr>
          <w:rFonts w:ascii="Raleway" w:hAnsi="Raleway"/>
          <w:sz w:val="20"/>
          <w:szCs w:val="20"/>
        </w:rPr>
        <w:t xml:space="preserve">Fließtext in 10 </w:t>
      </w:r>
      <w:proofErr w:type="spellStart"/>
      <w:r>
        <w:rPr>
          <w:rFonts w:ascii="Raleway" w:hAnsi="Raleway"/>
          <w:sz w:val="20"/>
          <w:szCs w:val="20"/>
        </w:rPr>
        <w:t>pt</w:t>
      </w:r>
      <w:proofErr w:type="spellEnd"/>
      <w:r>
        <w:rPr>
          <w:rFonts w:ascii="Raleway" w:hAnsi="Raleway"/>
          <w:sz w:val="20"/>
          <w:szCs w:val="20"/>
        </w:rPr>
        <w:t xml:space="preserve">: </w:t>
      </w:r>
      <w:r w:rsidRPr="008D2E1E">
        <w:rPr>
          <w:rFonts w:ascii="Raleway" w:hAnsi="Raleway"/>
          <w:sz w:val="20"/>
          <w:szCs w:val="20"/>
        </w:rPr>
        <w:t xml:space="preserve">Hallo. Ich bin ein kleiner Blindtext. Und zwar schon </w:t>
      </w:r>
      <w:proofErr w:type="gramStart"/>
      <w:r w:rsidRPr="008D2E1E">
        <w:rPr>
          <w:rFonts w:ascii="Raleway" w:hAnsi="Raleway"/>
          <w:sz w:val="20"/>
          <w:szCs w:val="20"/>
        </w:rPr>
        <w:t>so lange</w:t>
      </w:r>
      <w:proofErr w:type="gramEnd"/>
      <w:r w:rsidRPr="008D2E1E">
        <w:rPr>
          <w:rFonts w:ascii="Raleway" w:hAnsi="Raleway"/>
          <w:sz w:val="20"/>
          <w:szCs w:val="20"/>
        </w:rPr>
        <w:t xml:space="preserve"> ich denken kann. Es war nicht leicht zu verstehen, was es bedeutet, ein blinder Text zu sein: Man ergibt keinen Sinn. Wirklich keinen Sinn. Man wird zusammenhangslos eingeschoben und rumgedreht – und oftmals gar nicht erst gelesen. Aber bin ich allein deshalb ein schlechterer Text als andere? Na gut, ich werde nie in den Bestsellerlisten stehen. </w:t>
      </w:r>
    </w:p>
    <w:p w14:paraId="0320DD45" w14:textId="77777777" w:rsidR="008D2E1E" w:rsidRDefault="008D2E1E" w:rsidP="008D2E1E">
      <w:pPr>
        <w:rPr>
          <w:rFonts w:ascii="Raleway" w:hAnsi="Raleway"/>
          <w:sz w:val="20"/>
          <w:szCs w:val="20"/>
        </w:rPr>
      </w:pPr>
    </w:p>
    <w:p w14:paraId="01DC5B98" w14:textId="77777777" w:rsidR="008D2E1E" w:rsidRPr="008D2E1E" w:rsidRDefault="008D2E1E" w:rsidP="008D2E1E">
      <w:pPr>
        <w:rPr>
          <w:rFonts w:ascii="Raleway" w:hAnsi="Raleway"/>
          <w:sz w:val="20"/>
          <w:szCs w:val="20"/>
        </w:rPr>
      </w:pPr>
    </w:p>
    <w:p w14:paraId="6B2B1CC4" w14:textId="5E93E923" w:rsidR="008D2E1E" w:rsidRPr="008D2E1E" w:rsidRDefault="008D2E1E" w:rsidP="008D2E1E">
      <w:pPr>
        <w:rPr>
          <w:rFonts w:ascii="Raleway" w:hAnsi="Raleway"/>
        </w:rPr>
      </w:pPr>
      <w:r w:rsidRPr="008D2E1E">
        <w:rPr>
          <w:rFonts w:ascii="Raleway" w:hAnsi="Raleway"/>
        </w:rPr>
        <w:t>Teilüberschrift</w:t>
      </w:r>
      <w:r>
        <w:rPr>
          <w:rFonts w:ascii="Raleway" w:hAnsi="Raleway"/>
        </w:rPr>
        <w:t xml:space="preserve"> Ebene 3 – </w:t>
      </w:r>
      <w:proofErr w:type="spellStart"/>
      <w:r>
        <w:rPr>
          <w:rFonts w:ascii="Raleway" w:hAnsi="Raleway"/>
        </w:rPr>
        <w:t>regular</w:t>
      </w:r>
      <w:proofErr w:type="spellEnd"/>
      <w:r>
        <w:rPr>
          <w:rFonts w:ascii="Raleway" w:hAnsi="Raleway"/>
        </w:rPr>
        <w:t xml:space="preserve"> | 12 </w:t>
      </w:r>
      <w:proofErr w:type="spellStart"/>
      <w:r>
        <w:rPr>
          <w:rFonts w:ascii="Raleway" w:hAnsi="Raleway"/>
        </w:rPr>
        <w:t>pt</w:t>
      </w:r>
      <w:proofErr w:type="spellEnd"/>
    </w:p>
    <w:p w14:paraId="2B3D71F5" w14:textId="77777777" w:rsidR="008D2E1E" w:rsidRDefault="008D2E1E" w:rsidP="008D2E1E">
      <w:pPr>
        <w:rPr>
          <w:rFonts w:ascii="Raleway" w:hAnsi="Raleway"/>
          <w:sz w:val="20"/>
          <w:szCs w:val="20"/>
        </w:rPr>
      </w:pPr>
    </w:p>
    <w:p w14:paraId="621F7494" w14:textId="6F7A6765" w:rsidR="008D2E1E" w:rsidRDefault="008D2E1E" w:rsidP="008D2E1E">
      <w:pPr>
        <w:rPr>
          <w:rFonts w:ascii="Raleway" w:hAnsi="Raleway"/>
          <w:sz w:val="20"/>
          <w:szCs w:val="20"/>
        </w:rPr>
      </w:pPr>
      <w:r>
        <w:rPr>
          <w:rFonts w:ascii="Raleway" w:hAnsi="Raleway"/>
          <w:sz w:val="20"/>
          <w:szCs w:val="20"/>
        </w:rPr>
        <w:t xml:space="preserve">Fließtext in 10 </w:t>
      </w:r>
      <w:proofErr w:type="spellStart"/>
      <w:r>
        <w:rPr>
          <w:rFonts w:ascii="Raleway" w:hAnsi="Raleway"/>
          <w:sz w:val="20"/>
          <w:szCs w:val="20"/>
        </w:rPr>
        <w:t>pt</w:t>
      </w:r>
      <w:proofErr w:type="spellEnd"/>
      <w:r>
        <w:rPr>
          <w:rFonts w:ascii="Raleway" w:hAnsi="Raleway"/>
          <w:sz w:val="20"/>
          <w:szCs w:val="20"/>
        </w:rPr>
        <w:t xml:space="preserve">: </w:t>
      </w:r>
      <w:r w:rsidRPr="008D2E1E">
        <w:rPr>
          <w:rFonts w:ascii="Raleway" w:hAnsi="Raleway"/>
          <w:sz w:val="20"/>
          <w:szCs w:val="20"/>
        </w:rPr>
        <w:t xml:space="preserve">Hallo. Ich bin ein kleiner Blindtext. Und zwar schon </w:t>
      </w:r>
      <w:proofErr w:type="gramStart"/>
      <w:r w:rsidRPr="008D2E1E">
        <w:rPr>
          <w:rFonts w:ascii="Raleway" w:hAnsi="Raleway"/>
          <w:sz w:val="20"/>
          <w:szCs w:val="20"/>
        </w:rPr>
        <w:t>so lange</w:t>
      </w:r>
      <w:proofErr w:type="gramEnd"/>
      <w:r w:rsidRPr="008D2E1E">
        <w:rPr>
          <w:rFonts w:ascii="Raleway" w:hAnsi="Raleway"/>
          <w:sz w:val="20"/>
          <w:szCs w:val="20"/>
        </w:rPr>
        <w:t xml:space="preserve"> ich denken kann. Es war nicht leicht zu verstehen, was es bedeutet, ein blinder Text zu sein: Man ergibt keinen Sinn. Wirklich keinen Sinn. Man wird zusammenhangslos eingeschoben und rumgedreht – und oftmals gar nicht erst gelesen. Aber bin ich allein deshalb ein schlechterer Text als andere? Na gut, ich werde nie in den Bestsellerlisten stehen. Aber andere Texte schaffen das auch nicht. Und darum stört es mich nicht besonders blind zu sein. Und sollten Sie diese Zeilen noch immer lesen, so habe ich als kleiner Blindtext etwas geschafft, wovon all die richtigen und wichtigen Texte meist nur träumen.</w:t>
      </w:r>
    </w:p>
    <w:p w14:paraId="42573898" w14:textId="77777777" w:rsidR="008D2E1E" w:rsidRDefault="008D2E1E" w:rsidP="008D2E1E">
      <w:pPr>
        <w:rPr>
          <w:rFonts w:ascii="Raleway" w:hAnsi="Raleway"/>
          <w:sz w:val="20"/>
          <w:szCs w:val="20"/>
        </w:rPr>
      </w:pPr>
    </w:p>
    <w:p w14:paraId="43A59A61" w14:textId="77777777" w:rsidR="008D2E1E" w:rsidRDefault="008D2E1E" w:rsidP="008D2E1E">
      <w:pPr>
        <w:rPr>
          <w:rFonts w:ascii="Raleway" w:hAnsi="Raleway"/>
          <w:sz w:val="20"/>
          <w:szCs w:val="20"/>
        </w:rPr>
      </w:pPr>
    </w:p>
    <w:p w14:paraId="5668784D" w14:textId="4A1BEB02" w:rsidR="008D2E1E" w:rsidRPr="008D2E1E" w:rsidRDefault="008D2E1E" w:rsidP="008D2E1E">
      <w:pPr>
        <w:rPr>
          <w:rFonts w:ascii="Raleway" w:hAnsi="Raleway"/>
          <w:sz w:val="20"/>
          <w:szCs w:val="20"/>
        </w:rPr>
      </w:pPr>
      <w:r w:rsidRPr="008D2E1E">
        <w:rPr>
          <w:rFonts w:ascii="Raleway" w:hAnsi="Raleway"/>
          <w:sz w:val="20"/>
          <w:szCs w:val="20"/>
        </w:rPr>
        <w:t>Teilüberschrift</w:t>
      </w:r>
      <w:r>
        <w:rPr>
          <w:rFonts w:ascii="Raleway" w:hAnsi="Raleway"/>
          <w:sz w:val="20"/>
          <w:szCs w:val="20"/>
        </w:rPr>
        <w:t xml:space="preserve"> Ebene 4 – </w:t>
      </w:r>
      <w:proofErr w:type="spellStart"/>
      <w:r>
        <w:rPr>
          <w:rFonts w:ascii="Raleway" w:hAnsi="Raleway"/>
          <w:sz w:val="20"/>
          <w:szCs w:val="20"/>
        </w:rPr>
        <w:t>regular</w:t>
      </w:r>
      <w:proofErr w:type="spellEnd"/>
      <w:r>
        <w:rPr>
          <w:rFonts w:ascii="Raleway" w:hAnsi="Raleway"/>
          <w:sz w:val="20"/>
          <w:szCs w:val="20"/>
        </w:rPr>
        <w:t xml:space="preserve"> | 10 </w:t>
      </w:r>
      <w:proofErr w:type="spellStart"/>
      <w:r>
        <w:rPr>
          <w:rFonts w:ascii="Raleway" w:hAnsi="Raleway"/>
          <w:sz w:val="20"/>
          <w:szCs w:val="20"/>
        </w:rPr>
        <w:t>pt</w:t>
      </w:r>
      <w:proofErr w:type="spellEnd"/>
    </w:p>
    <w:p w14:paraId="00DC0508" w14:textId="77777777" w:rsidR="008D2E1E" w:rsidRDefault="008D2E1E" w:rsidP="008D2E1E">
      <w:pPr>
        <w:rPr>
          <w:rFonts w:ascii="Raleway" w:hAnsi="Raleway"/>
          <w:sz w:val="20"/>
          <w:szCs w:val="20"/>
        </w:rPr>
      </w:pPr>
    </w:p>
    <w:p w14:paraId="6271901E" w14:textId="77777777" w:rsidR="00580BE2" w:rsidRDefault="008D2E1E" w:rsidP="008D2E1E">
      <w:pPr>
        <w:rPr>
          <w:rFonts w:ascii="Raleway" w:hAnsi="Raleway"/>
          <w:sz w:val="20"/>
          <w:szCs w:val="20"/>
        </w:rPr>
      </w:pPr>
      <w:r>
        <w:rPr>
          <w:rFonts w:ascii="Raleway" w:hAnsi="Raleway"/>
          <w:sz w:val="20"/>
          <w:szCs w:val="20"/>
        </w:rPr>
        <w:t xml:space="preserve">Fließtext in 10 </w:t>
      </w:r>
      <w:proofErr w:type="spellStart"/>
      <w:r>
        <w:rPr>
          <w:rFonts w:ascii="Raleway" w:hAnsi="Raleway"/>
          <w:sz w:val="20"/>
          <w:szCs w:val="20"/>
        </w:rPr>
        <w:t>pt</w:t>
      </w:r>
      <w:proofErr w:type="spellEnd"/>
      <w:r>
        <w:rPr>
          <w:rFonts w:ascii="Raleway" w:hAnsi="Raleway"/>
          <w:sz w:val="20"/>
          <w:szCs w:val="20"/>
        </w:rPr>
        <w:t xml:space="preserve">: </w:t>
      </w:r>
      <w:r w:rsidRPr="008D2E1E">
        <w:rPr>
          <w:rFonts w:ascii="Raleway" w:hAnsi="Raleway"/>
          <w:sz w:val="20"/>
          <w:szCs w:val="20"/>
        </w:rPr>
        <w:t xml:space="preserve">Hallo. Ich bin ein kleiner Blindtext. Und zwar schon </w:t>
      </w:r>
      <w:proofErr w:type="gramStart"/>
      <w:r w:rsidRPr="008D2E1E">
        <w:rPr>
          <w:rFonts w:ascii="Raleway" w:hAnsi="Raleway"/>
          <w:sz w:val="20"/>
          <w:szCs w:val="20"/>
        </w:rPr>
        <w:t>so lange</w:t>
      </w:r>
      <w:proofErr w:type="gramEnd"/>
      <w:r w:rsidRPr="008D2E1E">
        <w:rPr>
          <w:rFonts w:ascii="Raleway" w:hAnsi="Raleway"/>
          <w:sz w:val="20"/>
          <w:szCs w:val="20"/>
        </w:rPr>
        <w:t xml:space="preserve"> ich denken kann. </w:t>
      </w:r>
    </w:p>
    <w:p w14:paraId="13B9BC55" w14:textId="0F69C5FE" w:rsidR="008D2E1E" w:rsidRDefault="008D2E1E" w:rsidP="008D2E1E">
      <w:pPr>
        <w:rPr>
          <w:rFonts w:ascii="Raleway" w:hAnsi="Raleway"/>
          <w:sz w:val="20"/>
          <w:szCs w:val="20"/>
        </w:rPr>
      </w:pPr>
      <w:r w:rsidRPr="008D2E1E">
        <w:rPr>
          <w:rFonts w:ascii="Raleway" w:hAnsi="Raleway"/>
          <w:sz w:val="20"/>
          <w:szCs w:val="20"/>
        </w:rPr>
        <w:t>Es war nicht leicht zu verstehen, was es bedeutet, ein blinder Text zu sein: Man ergibt keinen Sinn. Wirklich keinen Sinn. Man wird zusammenhangslos eingeschoben und rumgedreht – und oftmals gar nicht erst gelesen. Aber bin ich allein deshalb ein schlechterer Text als andere? Na gut, ich werde nie in den Bestsellerlisten stehen. Aber andere Texte schaffen das auch nicht. Und darum stört es mich nicht besonders blind zu sein. Und sollten Sie diese Zeilen noch immer lesen, so habe ich als kleiner Blindtext etwas geschafft, wovon all die richtigen und wichtigen Texte meist nur träumen.</w:t>
      </w:r>
    </w:p>
    <w:p w14:paraId="4C32DD81" w14:textId="77777777" w:rsidR="008D2E1E" w:rsidRPr="008D2E1E" w:rsidRDefault="008D2E1E" w:rsidP="008D2E1E">
      <w:pPr>
        <w:rPr>
          <w:rFonts w:ascii="Raleway" w:hAnsi="Raleway"/>
          <w:sz w:val="20"/>
          <w:szCs w:val="20"/>
        </w:rPr>
      </w:pPr>
    </w:p>
    <w:sectPr w:rsidR="008D2E1E" w:rsidRPr="008D2E1E" w:rsidSect="008D2E1E">
      <w:headerReference w:type="default" r:id="rId8"/>
      <w:footerReference w:type="even" r:id="rId9"/>
      <w:footerReference w:type="default" r:id="rId10"/>
      <w:footerReference w:type="first" r:id="rId11"/>
      <w:type w:val="continuous"/>
      <w:pgSz w:w="11906" w:h="16838"/>
      <w:pgMar w:top="1560" w:right="1418" w:bottom="1985" w:left="1276" w:header="709" w:footer="709" w:gutter="0"/>
      <w:cols w:space="708"/>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F57B59F" w14:textId="77777777" w:rsidR="003A5939" w:rsidRDefault="003A5939">
      <w:r>
        <w:separator/>
      </w:r>
    </w:p>
  </w:endnote>
  <w:endnote w:type="continuationSeparator" w:id="0">
    <w:p w14:paraId="3C758BBA" w14:textId="77777777" w:rsidR="003A5939" w:rsidRDefault="003A59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tone Humanist ITC Std Medium">
    <w:panose1 w:val="02000503050000020004"/>
    <w:charset w:val="00"/>
    <w:family w:val="modern"/>
    <w:notTrueType/>
    <w:pitch w:val="variable"/>
    <w:sig w:usb0="A00000AF" w:usb1="4000204A" w:usb2="00000000" w:usb3="00000000" w:csb0="00000111" w:csb1="00000000"/>
  </w:font>
  <w:font w:name="Frutiger LT Std 45 Light">
    <w:altName w:val="Century Gothic"/>
    <w:charset w:val="00"/>
    <w:family w:val="auto"/>
    <w:pitch w:val="variable"/>
    <w:sig w:usb0="03000000" w:usb1="00000000" w:usb2="00000000" w:usb3="00000000" w:csb0="00000001" w:csb1="00000000"/>
  </w:font>
  <w:font w:name="Segoe UI">
    <w:panose1 w:val="020B0502040204020203"/>
    <w:charset w:val="00"/>
    <w:family w:val="swiss"/>
    <w:pitch w:val="variable"/>
    <w:sig w:usb0="E4002EFF" w:usb1="C000E47F" w:usb2="00000009" w:usb3="00000000" w:csb0="000001FF" w:csb1="00000000"/>
    <w:embedRegular r:id="rId1" w:fontKey="{626805CD-ED0E-4A17-9429-BBA227B08E9A}"/>
  </w:font>
  <w:font w:name="Raleway">
    <w:panose1 w:val="020B0003030101060003"/>
    <w:charset w:val="00"/>
    <w:family w:val="swiss"/>
    <w:pitch w:val="variable"/>
    <w:sig w:usb0="A00002BF" w:usb1="5000005B" w:usb2="00000000" w:usb3="00000000" w:csb0="00000197" w:csb1="00000000"/>
    <w:embedRegular r:id="rId2" w:fontKey="{1D05C3FA-7086-460D-AB36-3ECAA8267E4C}"/>
    <w:embedBold r:id="rId3" w:fontKey="{DC7C7038-DE84-47C3-B01F-B75D9D19CB1D}"/>
    <w:embedItalic r:id="rId4" w:fontKey="{02D35570-58D2-426D-8CA9-888C41F8B881}"/>
  </w:font>
  <w:font w:name="Calibri Light">
    <w:panose1 w:val="020F0302020204030204"/>
    <w:charset w:val="00"/>
    <w:family w:val="swiss"/>
    <w:pitch w:val="variable"/>
    <w:sig w:usb0="E4002EFF" w:usb1="C200247B" w:usb2="00000009" w:usb3="00000000" w:csb0="000001FF" w:csb1="00000000"/>
    <w:embedRegular r:id="rId5" w:fontKey="{13F30EAE-66D8-4205-9019-DA1635F9051F}"/>
  </w:font>
  <w:font w:name="Calibri">
    <w:panose1 w:val="020F0502020204030204"/>
    <w:charset w:val="00"/>
    <w:family w:val="swiss"/>
    <w:pitch w:val="variable"/>
    <w:sig w:usb0="E4002EFF" w:usb1="C200247B" w:usb2="00000009" w:usb3="00000000" w:csb0="000001FF" w:csb1="00000000"/>
    <w:embedRegular r:id="rId6" w:fontKey="{CBE15C3F-B37F-4609-91B4-5C70858B89C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36F74D" w14:textId="77777777" w:rsidR="005B1919" w:rsidRDefault="005B1919" w:rsidP="00AA0366">
    <w:pPr>
      <w:pStyle w:val="Fuzeile"/>
      <w:framePr w:wrap="around" w:vAnchor="text" w:hAnchor="margin" w:xAlign="right" w:y="1"/>
      <w:rPr>
        <w:rStyle w:val="Seitenzahl"/>
      </w:rPr>
    </w:pPr>
    <w:r>
      <w:rPr>
        <w:rStyle w:val="Seitenzahl"/>
      </w:rPr>
      <w:fldChar w:fldCharType="begin"/>
    </w:r>
    <w:r>
      <w:rPr>
        <w:rStyle w:val="Seitenzahl"/>
      </w:rPr>
      <w:instrText xml:space="preserve">PAGE  </w:instrText>
    </w:r>
    <w:r>
      <w:rPr>
        <w:rStyle w:val="Seitenzahl"/>
      </w:rPr>
      <w:fldChar w:fldCharType="separate"/>
    </w:r>
    <w:r w:rsidR="00ED009D">
      <w:rPr>
        <w:rStyle w:val="Seitenzahl"/>
        <w:noProof/>
      </w:rPr>
      <w:t>1</w:t>
    </w:r>
    <w:r>
      <w:rPr>
        <w:rStyle w:val="Seitenzahl"/>
      </w:rPr>
      <w:fldChar w:fldCharType="end"/>
    </w:r>
  </w:p>
  <w:p w14:paraId="5CBA136C" w14:textId="77777777" w:rsidR="005B1919" w:rsidRDefault="005B1919" w:rsidP="003D2F6D">
    <w:pPr>
      <w:pStyle w:val="Fuzeil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176ECF" w14:textId="1EEECE27" w:rsidR="005B1919" w:rsidRPr="00770789" w:rsidRDefault="00770789" w:rsidP="00AA0366">
    <w:pPr>
      <w:pStyle w:val="Fuzeile"/>
      <w:framePr w:wrap="around" w:vAnchor="text" w:hAnchor="margin" w:xAlign="right" w:y="1"/>
      <w:rPr>
        <w:rStyle w:val="Seitenzahl"/>
        <w:rFonts w:ascii="Raleway" w:hAnsi="Raleway"/>
        <w:sz w:val="20"/>
        <w:szCs w:val="20"/>
      </w:rPr>
    </w:pPr>
    <w:r w:rsidRPr="00770789">
      <w:rPr>
        <w:rStyle w:val="Seitenzahl"/>
        <w:rFonts w:ascii="Raleway" w:hAnsi="Raleway"/>
        <w:sz w:val="20"/>
        <w:szCs w:val="20"/>
      </w:rPr>
      <w:t xml:space="preserve">Seite </w:t>
    </w:r>
    <w:r w:rsidRPr="00770789">
      <w:rPr>
        <w:rStyle w:val="Seitenzahl"/>
        <w:rFonts w:ascii="Raleway" w:hAnsi="Raleway"/>
        <w:b/>
        <w:bCs/>
        <w:sz w:val="20"/>
        <w:szCs w:val="20"/>
      </w:rPr>
      <w:fldChar w:fldCharType="begin"/>
    </w:r>
    <w:r w:rsidRPr="00770789">
      <w:rPr>
        <w:rStyle w:val="Seitenzahl"/>
        <w:rFonts w:ascii="Raleway" w:hAnsi="Raleway"/>
        <w:b/>
        <w:bCs/>
        <w:sz w:val="20"/>
        <w:szCs w:val="20"/>
      </w:rPr>
      <w:instrText>PAGE  \* Arabic  \* MERGEFORMAT</w:instrText>
    </w:r>
    <w:r w:rsidRPr="00770789">
      <w:rPr>
        <w:rStyle w:val="Seitenzahl"/>
        <w:rFonts w:ascii="Raleway" w:hAnsi="Raleway"/>
        <w:b/>
        <w:bCs/>
        <w:sz w:val="20"/>
        <w:szCs w:val="20"/>
      </w:rPr>
      <w:fldChar w:fldCharType="separate"/>
    </w:r>
    <w:r w:rsidRPr="00770789">
      <w:rPr>
        <w:rStyle w:val="Seitenzahl"/>
        <w:rFonts w:ascii="Raleway" w:hAnsi="Raleway"/>
        <w:b/>
        <w:bCs/>
        <w:sz w:val="20"/>
        <w:szCs w:val="20"/>
      </w:rPr>
      <w:t>1</w:t>
    </w:r>
    <w:r w:rsidRPr="00770789">
      <w:rPr>
        <w:rStyle w:val="Seitenzahl"/>
        <w:rFonts w:ascii="Raleway" w:hAnsi="Raleway"/>
        <w:b/>
        <w:bCs/>
        <w:sz w:val="20"/>
        <w:szCs w:val="20"/>
      </w:rPr>
      <w:fldChar w:fldCharType="end"/>
    </w:r>
    <w:r w:rsidRPr="00770789">
      <w:rPr>
        <w:rStyle w:val="Seitenzahl"/>
        <w:rFonts w:ascii="Raleway" w:hAnsi="Raleway"/>
        <w:sz w:val="20"/>
        <w:szCs w:val="20"/>
      </w:rPr>
      <w:t xml:space="preserve"> </w:t>
    </w:r>
    <w:r>
      <w:rPr>
        <w:rStyle w:val="Seitenzahl"/>
        <w:rFonts w:ascii="Raleway" w:hAnsi="Raleway"/>
        <w:sz w:val="20"/>
        <w:szCs w:val="20"/>
      </w:rPr>
      <w:t>/</w:t>
    </w:r>
    <w:r w:rsidRPr="00770789">
      <w:rPr>
        <w:rStyle w:val="Seitenzahl"/>
        <w:rFonts w:ascii="Raleway" w:hAnsi="Raleway"/>
        <w:sz w:val="20"/>
        <w:szCs w:val="20"/>
      </w:rPr>
      <w:t xml:space="preserve"> </w:t>
    </w:r>
    <w:r w:rsidRPr="00770789">
      <w:rPr>
        <w:rStyle w:val="Seitenzahl"/>
        <w:rFonts w:ascii="Raleway" w:hAnsi="Raleway"/>
        <w:b/>
        <w:bCs/>
        <w:sz w:val="20"/>
        <w:szCs w:val="20"/>
      </w:rPr>
      <w:fldChar w:fldCharType="begin"/>
    </w:r>
    <w:r w:rsidRPr="00770789">
      <w:rPr>
        <w:rStyle w:val="Seitenzahl"/>
        <w:rFonts w:ascii="Raleway" w:hAnsi="Raleway"/>
        <w:b/>
        <w:bCs/>
        <w:sz w:val="20"/>
        <w:szCs w:val="20"/>
      </w:rPr>
      <w:instrText>NUMPAGES  \* Arabic  \* MERGEFORMAT</w:instrText>
    </w:r>
    <w:r w:rsidRPr="00770789">
      <w:rPr>
        <w:rStyle w:val="Seitenzahl"/>
        <w:rFonts w:ascii="Raleway" w:hAnsi="Raleway"/>
        <w:b/>
        <w:bCs/>
        <w:sz w:val="20"/>
        <w:szCs w:val="20"/>
      </w:rPr>
      <w:fldChar w:fldCharType="separate"/>
    </w:r>
    <w:r w:rsidRPr="00770789">
      <w:rPr>
        <w:rStyle w:val="Seitenzahl"/>
        <w:rFonts w:ascii="Raleway" w:hAnsi="Raleway"/>
        <w:b/>
        <w:bCs/>
        <w:sz w:val="20"/>
        <w:szCs w:val="20"/>
      </w:rPr>
      <w:t>2</w:t>
    </w:r>
    <w:r w:rsidRPr="00770789">
      <w:rPr>
        <w:rStyle w:val="Seitenzahl"/>
        <w:rFonts w:ascii="Raleway" w:hAnsi="Raleway"/>
        <w:b/>
        <w:bCs/>
        <w:sz w:val="20"/>
        <w:szCs w:val="20"/>
      </w:rPr>
      <w:fldChar w:fldCharType="end"/>
    </w:r>
  </w:p>
  <w:p w14:paraId="3E02B6D8" w14:textId="3B11810C" w:rsidR="005B1919" w:rsidRPr="00770789" w:rsidRDefault="008D2E1E" w:rsidP="0070791B">
    <w:pPr>
      <w:pStyle w:val="Fuzeile"/>
      <w:ind w:right="360"/>
      <w:rPr>
        <w:rFonts w:ascii="Raleway" w:hAnsi="Raleway"/>
        <w:sz w:val="20"/>
        <w:szCs w:val="20"/>
      </w:rPr>
    </w:pPr>
    <w:r>
      <w:rPr>
        <w:rFonts w:ascii="Raleway" w:hAnsi="Raleway"/>
        <w:sz w:val="20"/>
        <w:szCs w:val="20"/>
      </w:rPr>
      <w:t>Stand: 23. August 2024</w:t>
    </w:r>
    <w:r w:rsidR="00770789" w:rsidRPr="00770789">
      <w:rPr>
        <w:rFonts w:ascii="Raleway" w:hAnsi="Raleway"/>
        <w:noProof/>
        <w:sz w:val="20"/>
        <w:szCs w:val="20"/>
      </w:rPr>
      <mc:AlternateContent>
        <mc:Choice Requires="wps">
          <w:drawing>
            <wp:anchor distT="0" distB="0" distL="114300" distR="114300" simplePos="0" relativeHeight="251662336" behindDoc="0" locked="0" layoutInCell="1" allowOverlap="1" wp14:anchorId="776EE2BA" wp14:editId="2993A74E">
              <wp:simplePos x="0" y="0"/>
              <wp:positionH relativeFrom="column">
                <wp:posOffset>4981575</wp:posOffset>
              </wp:positionH>
              <wp:positionV relativeFrom="paragraph">
                <wp:posOffset>47625</wp:posOffset>
              </wp:positionV>
              <wp:extent cx="180000" cy="72000"/>
              <wp:effectExtent l="0" t="0" r="0" b="4445"/>
              <wp:wrapNone/>
              <wp:docPr id="89693308" name="Rechteck: abgerundete Ecken 2"/>
              <wp:cNvGraphicFramePr/>
              <a:graphic xmlns:a="http://schemas.openxmlformats.org/drawingml/2006/main">
                <a:graphicData uri="http://schemas.microsoft.com/office/word/2010/wordprocessingShape">
                  <wps:wsp>
                    <wps:cNvSpPr/>
                    <wps:spPr>
                      <a:xfrm>
                        <a:off x="0" y="0"/>
                        <a:ext cx="180000" cy="72000"/>
                      </a:xfrm>
                      <a:prstGeom prst="roundRect">
                        <a:avLst>
                          <a:gd name="adj" fmla="val 50000"/>
                        </a:avLst>
                      </a:prstGeom>
                      <a:solidFill>
                        <a:srgbClr val="580D8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2E98B7E" id="Rechteck: abgerundete Ecken 2" o:spid="_x0000_s1026" style="position:absolute;margin-left:392.25pt;margin-top:3.75pt;width:14.15pt;height:5.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" fillcolor="#580d82" stroked="f" strokeweight="1pt">
              <v:stroke joinstyle="miter"/>
            </v:roundrect>
          </w:pict>
        </mc:Fallback>
      </mc:AlternateContent>
    </w:r>
    <w:r w:rsidR="00770789" w:rsidRPr="00770789">
      <w:rPr>
        <w:rFonts w:ascii="Raleway" w:hAnsi="Raleway"/>
        <w:sz w:val="20"/>
        <w:szCs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F6731D" w14:textId="11BD08BF" w:rsidR="000E1B66" w:rsidRPr="00CF0E20" w:rsidRDefault="00A4670D">
    <w:pPr>
      <w:pStyle w:val="Fuzeile"/>
      <w:rPr>
        <w:rFonts w:ascii="Raleway" w:hAnsi="Raleway"/>
      </w:rPr>
    </w:pPr>
    <w:r>
      <w:rPr>
        <w:noProof/>
      </w:rPr>
      <w:drawing>
        <wp:anchor distT="0" distB="0" distL="114300" distR="114300" simplePos="0" relativeHeight="251660288" behindDoc="1" locked="0" layoutInCell="1" allowOverlap="1" wp14:anchorId="54421D4A" wp14:editId="6EF225D0">
          <wp:simplePos x="0" y="0"/>
          <wp:positionH relativeFrom="margin">
            <wp:posOffset>3365</wp:posOffset>
          </wp:positionH>
          <wp:positionV relativeFrom="margin">
            <wp:posOffset>8171180</wp:posOffset>
          </wp:positionV>
          <wp:extent cx="1080000" cy="1015279"/>
          <wp:effectExtent l="0" t="0" r="6350" b="0"/>
          <wp:wrapNone/>
          <wp:docPr id="115135711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0000" cy="101527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C4ED6A4" w14:textId="77777777" w:rsidR="000E1B66" w:rsidRPr="00CF0E20" w:rsidRDefault="000E1B66">
    <w:pPr>
      <w:pStyle w:val="Fuzeile"/>
      <w:rPr>
        <w:rFonts w:ascii="Raleway" w:hAnsi="Raleway"/>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9B91B8F" w14:textId="77777777" w:rsidR="003A5939" w:rsidRDefault="003A5939">
      <w:r>
        <w:separator/>
      </w:r>
    </w:p>
  </w:footnote>
  <w:footnote w:type="continuationSeparator" w:id="0">
    <w:p w14:paraId="08916D0E" w14:textId="77777777" w:rsidR="003A5939" w:rsidRDefault="003A59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0721C0" w14:textId="7D2B746E" w:rsidR="008D2E1E" w:rsidRDefault="008D2E1E">
    <w:pPr>
      <w:pStyle w:val="Kopfzeile"/>
    </w:pPr>
    <w:r w:rsidRPr="00770789">
      <w:rPr>
        <w:rFonts w:ascii="Raleway" w:hAnsi="Raleway"/>
        <w:sz w:val="20"/>
        <w:szCs w:val="20"/>
      </w:rPr>
      <w:t>Friedenstein Stiftung Gotha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111D08"/>
    <w:multiLevelType w:val="hybridMultilevel"/>
    <w:tmpl w:val="ED7C305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18F7629F"/>
    <w:multiLevelType w:val="hybridMultilevel"/>
    <w:tmpl w:val="5D7A972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26664803"/>
    <w:multiLevelType w:val="hybridMultilevel"/>
    <w:tmpl w:val="8450707E"/>
    <w:lvl w:ilvl="0" w:tplc="AAC24B62">
      <w:numFmt w:val="bullet"/>
      <w:lvlText w:val="-"/>
      <w:lvlJc w:val="left"/>
      <w:pPr>
        <w:ind w:left="720" w:hanging="360"/>
      </w:pPr>
      <w:rPr>
        <w:rFonts w:ascii="Stone Humanist ITC Std Medium" w:eastAsia="Times New Roman" w:hAnsi="Stone Humanist ITC Std Medium"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3F7528FB"/>
    <w:multiLevelType w:val="hybridMultilevel"/>
    <w:tmpl w:val="2034C998"/>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5D7A5EFB"/>
    <w:multiLevelType w:val="hybridMultilevel"/>
    <w:tmpl w:val="CCB4A9EE"/>
    <w:lvl w:ilvl="0" w:tplc="A28C6854">
      <w:start w:val="1"/>
      <w:numFmt w:val="decimal"/>
      <w:lvlText w:val="%1."/>
      <w:lvlJc w:val="left"/>
      <w:pPr>
        <w:ind w:left="720" w:hanging="360"/>
      </w:pPr>
      <w:rPr>
        <w:rFonts w:hint="default"/>
        <w:sz w:val="24"/>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7EB06756"/>
    <w:multiLevelType w:val="hybridMultilevel"/>
    <w:tmpl w:val="C778EB04"/>
    <w:lvl w:ilvl="0" w:tplc="04070011">
      <w:start w:val="1"/>
      <w:numFmt w:val="decimal"/>
      <w:lvlText w:val="%1)"/>
      <w:lvlJc w:val="left"/>
      <w:pPr>
        <w:ind w:left="502" w:hanging="360"/>
      </w:pPr>
      <w:rPr>
        <w:rFonts w:hint="default"/>
      </w:rPr>
    </w:lvl>
    <w:lvl w:ilvl="1" w:tplc="04070019" w:tentative="1">
      <w:start w:val="1"/>
      <w:numFmt w:val="lowerLetter"/>
      <w:lvlText w:val="%2."/>
      <w:lvlJc w:val="left"/>
      <w:pPr>
        <w:ind w:left="1222" w:hanging="360"/>
      </w:pPr>
    </w:lvl>
    <w:lvl w:ilvl="2" w:tplc="0407001B" w:tentative="1">
      <w:start w:val="1"/>
      <w:numFmt w:val="lowerRoman"/>
      <w:lvlText w:val="%3."/>
      <w:lvlJc w:val="right"/>
      <w:pPr>
        <w:ind w:left="1942" w:hanging="180"/>
      </w:pPr>
    </w:lvl>
    <w:lvl w:ilvl="3" w:tplc="0407000F" w:tentative="1">
      <w:start w:val="1"/>
      <w:numFmt w:val="decimal"/>
      <w:lvlText w:val="%4."/>
      <w:lvlJc w:val="left"/>
      <w:pPr>
        <w:ind w:left="2662" w:hanging="360"/>
      </w:pPr>
    </w:lvl>
    <w:lvl w:ilvl="4" w:tplc="04070019" w:tentative="1">
      <w:start w:val="1"/>
      <w:numFmt w:val="lowerLetter"/>
      <w:lvlText w:val="%5."/>
      <w:lvlJc w:val="left"/>
      <w:pPr>
        <w:ind w:left="3382" w:hanging="360"/>
      </w:pPr>
    </w:lvl>
    <w:lvl w:ilvl="5" w:tplc="0407001B" w:tentative="1">
      <w:start w:val="1"/>
      <w:numFmt w:val="lowerRoman"/>
      <w:lvlText w:val="%6."/>
      <w:lvlJc w:val="right"/>
      <w:pPr>
        <w:ind w:left="4102" w:hanging="180"/>
      </w:pPr>
    </w:lvl>
    <w:lvl w:ilvl="6" w:tplc="0407000F" w:tentative="1">
      <w:start w:val="1"/>
      <w:numFmt w:val="decimal"/>
      <w:lvlText w:val="%7."/>
      <w:lvlJc w:val="left"/>
      <w:pPr>
        <w:ind w:left="4822" w:hanging="360"/>
      </w:pPr>
    </w:lvl>
    <w:lvl w:ilvl="7" w:tplc="04070019" w:tentative="1">
      <w:start w:val="1"/>
      <w:numFmt w:val="lowerLetter"/>
      <w:lvlText w:val="%8."/>
      <w:lvlJc w:val="left"/>
      <w:pPr>
        <w:ind w:left="5542" w:hanging="360"/>
      </w:pPr>
    </w:lvl>
    <w:lvl w:ilvl="8" w:tplc="0407001B" w:tentative="1">
      <w:start w:val="1"/>
      <w:numFmt w:val="lowerRoman"/>
      <w:lvlText w:val="%9."/>
      <w:lvlJc w:val="right"/>
      <w:pPr>
        <w:ind w:left="6262" w:hanging="180"/>
      </w:pPr>
    </w:lvl>
  </w:abstractNum>
  <w:num w:numId="1" w16cid:durableId="312368710">
    <w:abstractNumId w:val="3"/>
  </w:num>
  <w:num w:numId="2" w16cid:durableId="452290476">
    <w:abstractNumId w:val="5"/>
  </w:num>
  <w:num w:numId="3" w16cid:durableId="1970234584">
    <w:abstractNumId w:val="2"/>
  </w:num>
  <w:num w:numId="4" w16cid:durableId="1631470503">
    <w:abstractNumId w:val="1"/>
  </w:num>
  <w:num w:numId="5" w16cid:durableId="1102653901">
    <w:abstractNumId w:val="4"/>
  </w:num>
  <w:num w:numId="6" w16cid:durableId="3366589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embedTrueType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8"/>
  <w:hyphenationZone w:val="425"/>
  <w:drawingGridHorizontalSpacing w:val="284"/>
  <w:drawingGridVerticalSpacing w:val="284"/>
  <w:doNotUseMarginsForDrawingGridOrigin/>
  <w:drawingGridHorizontalOrigin w:val="1247"/>
  <w:drawingGridVerticalOrigin w:val="141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68B"/>
    <w:rsid w:val="00002B59"/>
    <w:rsid w:val="00003399"/>
    <w:rsid w:val="000044C7"/>
    <w:rsid w:val="00004E13"/>
    <w:rsid w:val="0000559C"/>
    <w:rsid w:val="00005AA3"/>
    <w:rsid w:val="000100D3"/>
    <w:rsid w:val="00010694"/>
    <w:rsid w:val="00013165"/>
    <w:rsid w:val="00017AC1"/>
    <w:rsid w:val="00020111"/>
    <w:rsid w:val="00020BBC"/>
    <w:rsid w:val="00021D4B"/>
    <w:rsid w:val="00024388"/>
    <w:rsid w:val="0002462B"/>
    <w:rsid w:val="000248CC"/>
    <w:rsid w:val="0002561F"/>
    <w:rsid w:val="00027AD4"/>
    <w:rsid w:val="00030F4F"/>
    <w:rsid w:val="00031613"/>
    <w:rsid w:val="00034CFF"/>
    <w:rsid w:val="00036DE1"/>
    <w:rsid w:val="0004137B"/>
    <w:rsid w:val="0004515D"/>
    <w:rsid w:val="00045504"/>
    <w:rsid w:val="0004558D"/>
    <w:rsid w:val="00046681"/>
    <w:rsid w:val="00046F2F"/>
    <w:rsid w:val="00047FA4"/>
    <w:rsid w:val="00053CF9"/>
    <w:rsid w:val="000554F8"/>
    <w:rsid w:val="00056C57"/>
    <w:rsid w:val="00057760"/>
    <w:rsid w:val="0006075E"/>
    <w:rsid w:val="0006086F"/>
    <w:rsid w:val="000618E1"/>
    <w:rsid w:val="00066BD3"/>
    <w:rsid w:val="00073C21"/>
    <w:rsid w:val="00077E06"/>
    <w:rsid w:val="000853EF"/>
    <w:rsid w:val="0008767B"/>
    <w:rsid w:val="000913E0"/>
    <w:rsid w:val="00096510"/>
    <w:rsid w:val="00097F28"/>
    <w:rsid w:val="000A0E2A"/>
    <w:rsid w:val="000B1959"/>
    <w:rsid w:val="000B358D"/>
    <w:rsid w:val="000B6722"/>
    <w:rsid w:val="000C70F7"/>
    <w:rsid w:val="000C7149"/>
    <w:rsid w:val="000C71C5"/>
    <w:rsid w:val="000D245B"/>
    <w:rsid w:val="000E0663"/>
    <w:rsid w:val="000E1B66"/>
    <w:rsid w:val="000E2483"/>
    <w:rsid w:val="000E2A03"/>
    <w:rsid w:val="000E2D0A"/>
    <w:rsid w:val="000E33E0"/>
    <w:rsid w:val="000E3867"/>
    <w:rsid w:val="000F2FC4"/>
    <w:rsid w:val="000F506E"/>
    <w:rsid w:val="000F53C3"/>
    <w:rsid w:val="000F583D"/>
    <w:rsid w:val="0010255B"/>
    <w:rsid w:val="0010337A"/>
    <w:rsid w:val="00106995"/>
    <w:rsid w:val="00110E1F"/>
    <w:rsid w:val="00112B1A"/>
    <w:rsid w:val="00116924"/>
    <w:rsid w:val="00120328"/>
    <w:rsid w:val="00122B6E"/>
    <w:rsid w:val="00123737"/>
    <w:rsid w:val="00130521"/>
    <w:rsid w:val="00130744"/>
    <w:rsid w:val="00130A80"/>
    <w:rsid w:val="00131E0F"/>
    <w:rsid w:val="001358FC"/>
    <w:rsid w:val="00136B20"/>
    <w:rsid w:val="001371D6"/>
    <w:rsid w:val="001405DA"/>
    <w:rsid w:val="0014268B"/>
    <w:rsid w:val="0014522D"/>
    <w:rsid w:val="00145D9A"/>
    <w:rsid w:val="001500FF"/>
    <w:rsid w:val="00151D19"/>
    <w:rsid w:val="00153E68"/>
    <w:rsid w:val="00157DE6"/>
    <w:rsid w:val="00160A4D"/>
    <w:rsid w:val="001644D4"/>
    <w:rsid w:val="00164F1B"/>
    <w:rsid w:val="00165492"/>
    <w:rsid w:val="00165514"/>
    <w:rsid w:val="00167174"/>
    <w:rsid w:val="00167F0C"/>
    <w:rsid w:val="0017113F"/>
    <w:rsid w:val="00177C36"/>
    <w:rsid w:val="00177F66"/>
    <w:rsid w:val="00180FE0"/>
    <w:rsid w:val="00183EEC"/>
    <w:rsid w:val="001845F6"/>
    <w:rsid w:val="00190E9D"/>
    <w:rsid w:val="001A0503"/>
    <w:rsid w:val="001A1378"/>
    <w:rsid w:val="001A2366"/>
    <w:rsid w:val="001A272A"/>
    <w:rsid w:val="001A3500"/>
    <w:rsid w:val="001A4CF1"/>
    <w:rsid w:val="001A6D92"/>
    <w:rsid w:val="001B35D1"/>
    <w:rsid w:val="001B475B"/>
    <w:rsid w:val="001B4953"/>
    <w:rsid w:val="001B496A"/>
    <w:rsid w:val="001B5CFD"/>
    <w:rsid w:val="001B646E"/>
    <w:rsid w:val="001B69C2"/>
    <w:rsid w:val="001B6D61"/>
    <w:rsid w:val="001C0336"/>
    <w:rsid w:val="001C1E58"/>
    <w:rsid w:val="001C4A70"/>
    <w:rsid w:val="001D27DD"/>
    <w:rsid w:val="001D283A"/>
    <w:rsid w:val="001D3810"/>
    <w:rsid w:val="001D38F0"/>
    <w:rsid w:val="001D5C42"/>
    <w:rsid w:val="001D73E6"/>
    <w:rsid w:val="001E077F"/>
    <w:rsid w:val="001E1360"/>
    <w:rsid w:val="001E7380"/>
    <w:rsid w:val="002015BD"/>
    <w:rsid w:val="0020407D"/>
    <w:rsid w:val="002044C2"/>
    <w:rsid w:val="0020763F"/>
    <w:rsid w:val="00207A2A"/>
    <w:rsid w:val="00210ADB"/>
    <w:rsid w:val="002110A6"/>
    <w:rsid w:val="00211FF8"/>
    <w:rsid w:val="002208AD"/>
    <w:rsid w:val="0022186F"/>
    <w:rsid w:val="00223C93"/>
    <w:rsid w:val="00224A11"/>
    <w:rsid w:val="00224DBD"/>
    <w:rsid w:val="002250E6"/>
    <w:rsid w:val="002321C5"/>
    <w:rsid w:val="002378D5"/>
    <w:rsid w:val="00241411"/>
    <w:rsid w:val="00242D4D"/>
    <w:rsid w:val="00244677"/>
    <w:rsid w:val="00245765"/>
    <w:rsid w:val="00246E4B"/>
    <w:rsid w:val="00246FEC"/>
    <w:rsid w:val="0024784C"/>
    <w:rsid w:val="00251F9D"/>
    <w:rsid w:val="002542E2"/>
    <w:rsid w:val="00254591"/>
    <w:rsid w:val="0026125B"/>
    <w:rsid w:val="00261470"/>
    <w:rsid w:val="00262BFC"/>
    <w:rsid w:val="00263098"/>
    <w:rsid w:val="00263556"/>
    <w:rsid w:val="00265F1D"/>
    <w:rsid w:val="00266965"/>
    <w:rsid w:val="00266F77"/>
    <w:rsid w:val="002722AC"/>
    <w:rsid w:val="00277F2A"/>
    <w:rsid w:val="00280390"/>
    <w:rsid w:val="00280A49"/>
    <w:rsid w:val="002811C1"/>
    <w:rsid w:val="0028179F"/>
    <w:rsid w:val="00281A06"/>
    <w:rsid w:val="00282804"/>
    <w:rsid w:val="00283C8F"/>
    <w:rsid w:val="00284A72"/>
    <w:rsid w:val="002878EA"/>
    <w:rsid w:val="0029115F"/>
    <w:rsid w:val="00291A5E"/>
    <w:rsid w:val="002A631D"/>
    <w:rsid w:val="002C18B4"/>
    <w:rsid w:val="002C558E"/>
    <w:rsid w:val="002C741E"/>
    <w:rsid w:val="002D16C0"/>
    <w:rsid w:val="002D32C3"/>
    <w:rsid w:val="002E0EE0"/>
    <w:rsid w:val="002E11A8"/>
    <w:rsid w:val="002E1B46"/>
    <w:rsid w:val="002E1CAA"/>
    <w:rsid w:val="002E335B"/>
    <w:rsid w:val="002E3BF2"/>
    <w:rsid w:val="002E6797"/>
    <w:rsid w:val="002F340E"/>
    <w:rsid w:val="002F37D8"/>
    <w:rsid w:val="002F5B7B"/>
    <w:rsid w:val="002F65B4"/>
    <w:rsid w:val="00303970"/>
    <w:rsid w:val="00304775"/>
    <w:rsid w:val="00306566"/>
    <w:rsid w:val="00307B68"/>
    <w:rsid w:val="00310D54"/>
    <w:rsid w:val="00313712"/>
    <w:rsid w:val="003140F9"/>
    <w:rsid w:val="00315078"/>
    <w:rsid w:val="00315CB5"/>
    <w:rsid w:val="0032194F"/>
    <w:rsid w:val="00321C1C"/>
    <w:rsid w:val="003232FE"/>
    <w:rsid w:val="00323F14"/>
    <w:rsid w:val="00324767"/>
    <w:rsid w:val="00325E51"/>
    <w:rsid w:val="00327E46"/>
    <w:rsid w:val="00330A34"/>
    <w:rsid w:val="0033336D"/>
    <w:rsid w:val="00333CA8"/>
    <w:rsid w:val="0033604A"/>
    <w:rsid w:val="003426FA"/>
    <w:rsid w:val="00343722"/>
    <w:rsid w:val="00344A95"/>
    <w:rsid w:val="00344E02"/>
    <w:rsid w:val="00347E64"/>
    <w:rsid w:val="0035078D"/>
    <w:rsid w:val="00355A41"/>
    <w:rsid w:val="003560AC"/>
    <w:rsid w:val="0036023B"/>
    <w:rsid w:val="00360348"/>
    <w:rsid w:val="0036161C"/>
    <w:rsid w:val="0036175E"/>
    <w:rsid w:val="0036230C"/>
    <w:rsid w:val="00362C80"/>
    <w:rsid w:val="00365E1D"/>
    <w:rsid w:val="0036658B"/>
    <w:rsid w:val="00366CA7"/>
    <w:rsid w:val="00366CB0"/>
    <w:rsid w:val="00367C96"/>
    <w:rsid w:val="00374E44"/>
    <w:rsid w:val="00377C83"/>
    <w:rsid w:val="003807D6"/>
    <w:rsid w:val="0038130D"/>
    <w:rsid w:val="00382835"/>
    <w:rsid w:val="003837DF"/>
    <w:rsid w:val="00384846"/>
    <w:rsid w:val="003A17F1"/>
    <w:rsid w:val="003A4484"/>
    <w:rsid w:val="003A5939"/>
    <w:rsid w:val="003A6E56"/>
    <w:rsid w:val="003A7A05"/>
    <w:rsid w:val="003B09F7"/>
    <w:rsid w:val="003B18E9"/>
    <w:rsid w:val="003B22FD"/>
    <w:rsid w:val="003B2E4F"/>
    <w:rsid w:val="003B460B"/>
    <w:rsid w:val="003B518F"/>
    <w:rsid w:val="003B681D"/>
    <w:rsid w:val="003B6ADB"/>
    <w:rsid w:val="003B6BA4"/>
    <w:rsid w:val="003C0D5D"/>
    <w:rsid w:val="003C2E0B"/>
    <w:rsid w:val="003C3067"/>
    <w:rsid w:val="003C7CAC"/>
    <w:rsid w:val="003D295B"/>
    <w:rsid w:val="003D2F6D"/>
    <w:rsid w:val="003D6BAF"/>
    <w:rsid w:val="003E077A"/>
    <w:rsid w:val="003E288A"/>
    <w:rsid w:val="003E29C2"/>
    <w:rsid w:val="003E38B3"/>
    <w:rsid w:val="003F34C8"/>
    <w:rsid w:val="003F39DB"/>
    <w:rsid w:val="003F46E7"/>
    <w:rsid w:val="003F57FF"/>
    <w:rsid w:val="003F63C4"/>
    <w:rsid w:val="003F79B3"/>
    <w:rsid w:val="00402C68"/>
    <w:rsid w:val="004032FE"/>
    <w:rsid w:val="004040B3"/>
    <w:rsid w:val="004061A3"/>
    <w:rsid w:val="00406972"/>
    <w:rsid w:val="00407203"/>
    <w:rsid w:val="0041127D"/>
    <w:rsid w:val="00412297"/>
    <w:rsid w:val="0041401E"/>
    <w:rsid w:val="004142AB"/>
    <w:rsid w:val="0041467C"/>
    <w:rsid w:val="00415875"/>
    <w:rsid w:val="00420120"/>
    <w:rsid w:val="00421971"/>
    <w:rsid w:val="00421C9F"/>
    <w:rsid w:val="00423B06"/>
    <w:rsid w:val="004240FB"/>
    <w:rsid w:val="00424AD8"/>
    <w:rsid w:val="00425D26"/>
    <w:rsid w:val="00426378"/>
    <w:rsid w:val="00430C98"/>
    <w:rsid w:val="004313C6"/>
    <w:rsid w:val="00431A0E"/>
    <w:rsid w:val="00433506"/>
    <w:rsid w:val="00434F5A"/>
    <w:rsid w:val="004364AB"/>
    <w:rsid w:val="0044212A"/>
    <w:rsid w:val="00443076"/>
    <w:rsid w:val="00443965"/>
    <w:rsid w:val="00443E6C"/>
    <w:rsid w:val="00446DC1"/>
    <w:rsid w:val="0045273E"/>
    <w:rsid w:val="00453BA0"/>
    <w:rsid w:val="00457676"/>
    <w:rsid w:val="00457AA6"/>
    <w:rsid w:val="00457E57"/>
    <w:rsid w:val="00461520"/>
    <w:rsid w:val="00461C99"/>
    <w:rsid w:val="00462E8D"/>
    <w:rsid w:val="00466282"/>
    <w:rsid w:val="00470D90"/>
    <w:rsid w:val="00470F28"/>
    <w:rsid w:val="00473011"/>
    <w:rsid w:val="00473808"/>
    <w:rsid w:val="00473E15"/>
    <w:rsid w:val="004741E0"/>
    <w:rsid w:val="00475274"/>
    <w:rsid w:val="00477360"/>
    <w:rsid w:val="004827BC"/>
    <w:rsid w:val="00485739"/>
    <w:rsid w:val="00487CDB"/>
    <w:rsid w:val="00494877"/>
    <w:rsid w:val="004A327B"/>
    <w:rsid w:val="004A3C43"/>
    <w:rsid w:val="004A4687"/>
    <w:rsid w:val="004A6E4E"/>
    <w:rsid w:val="004A78DC"/>
    <w:rsid w:val="004B0BB2"/>
    <w:rsid w:val="004B3699"/>
    <w:rsid w:val="004B54B2"/>
    <w:rsid w:val="004B797A"/>
    <w:rsid w:val="004C4989"/>
    <w:rsid w:val="004C7271"/>
    <w:rsid w:val="004C7777"/>
    <w:rsid w:val="004D050B"/>
    <w:rsid w:val="004D12DF"/>
    <w:rsid w:val="004D60B9"/>
    <w:rsid w:val="004E06B1"/>
    <w:rsid w:val="004E18C0"/>
    <w:rsid w:val="004E20E6"/>
    <w:rsid w:val="004E3AED"/>
    <w:rsid w:val="004E3C91"/>
    <w:rsid w:val="004F1D2F"/>
    <w:rsid w:val="004F315D"/>
    <w:rsid w:val="004F499A"/>
    <w:rsid w:val="004F5ED3"/>
    <w:rsid w:val="00503393"/>
    <w:rsid w:val="0050451F"/>
    <w:rsid w:val="00510ED5"/>
    <w:rsid w:val="00511414"/>
    <w:rsid w:val="00511695"/>
    <w:rsid w:val="00515626"/>
    <w:rsid w:val="00520245"/>
    <w:rsid w:val="00520B22"/>
    <w:rsid w:val="00521DA7"/>
    <w:rsid w:val="00522AA0"/>
    <w:rsid w:val="00527306"/>
    <w:rsid w:val="00532E00"/>
    <w:rsid w:val="0053328C"/>
    <w:rsid w:val="005353B7"/>
    <w:rsid w:val="00540415"/>
    <w:rsid w:val="005421E8"/>
    <w:rsid w:val="00546001"/>
    <w:rsid w:val="00547003"/>
    <w:rsid w:val="0055115F"/>
    <w:rsid w:val="00551FF0"/>
    <w:rsid w:val="00552E70"/>
    <w:rsid w:val="00552F55"/>
    <w:rsid w:val="00553049"/>
    <w:rsid w:val="0055351F"/>
    <w:rsid w:val="00553A94"/>
    <w:rsid w:val="005563C4"/>
    <w:rsid w:val="0055733D"/>
    <w:rsid w:val="00560A64"/>
    <w:rsid w:val="00560DFC"/>
    <w:rsid w:val="005617E5"/>
    <w:rsid w:val="00562A56"/>
    <w:rsid w:val="00563297"/>
    <w:rsid w:val="00571689"/>
    <w:rsid w:val="005724A3"/>
    <w:rsid w:val="005726C5"/>
    <w:rsid w:val="00573F6F"/>
    <w:rsid w:val="00580BE2"/>
    <w:rsid w:val="005853C3"/>
    <w:rsid w:val="005929E2"/>
    <w:rsid w:val="00592DCB"/>
    <w:rsid w:val="00593319"/>
    <w:rsid w:val="005960B5"/>
    <w:rsid w:val="00597415"/>
    <w:rsid w:val="005A015A"/>
    <w:rsid w:val="005A0F25"/>
    <w:rsid w:val="005A77EF"/>
    <w:rsid w:val="005A7BF6"/>
    <w:rsid w:val="005B0BD6"/>
    <w:rsid w:val="005B0DE0"/>
    <w:rsid w:val="005B1919"/>
    <w:rsid w:val="005B2522"/>
    <w:rsid w:val="005B31B8"/>
    <w:rsid w:val="005B38C2"/>
    <w:rsid w:val="005B5E11"/>
    <w:rsid w:val="005C0AC7"/>
    <w:rsid w:val="005C314E"/>
    <w:rsid w:val="005C3D7D"/>
    <w:rsid w:val="005C4EA7"/>
    <w:rsid w:val="005C7AD3"/>
    <w:rsid w:val="005C7B08"/>
    <w:rsid w:val="005D2547"/>
    <w:rsid w:val="005D48F7"/>
    <w:rsid w:val="005E0683"/>
    <w:rsid w:val="005E0B53"/>
    <w:rsid w:val="005E69CE"/>
    <w:rsid w:val="005E7E6A"/>
    <w:rsid w:val="005F3BBD"/>
    <w:rsid w:val="005F6903"/>
    <w:rsid w:val="005F6A33"/>
    <w:rsid w:val="006003C4"/>
    <w:rsid w:val="00600982"/>
    <w:rsid w:val="006018BD"/>
    <w:rsid w:val="006025C0"/>
    <w:rsid w:val="00602EF6"/>
    <w:rsid w:val="00605459"/>
    <w:rsid w:val="00606FB3"/>
    <w:rsid w:val="00607915"/>
    <w:rsid w:val="0061088E"/>
    <w:rsid w:val="006147F6"/>
    <w:rsid w:val="00620200"/>
    <w:rsid w:val="00622522"/>
    <w:rsid w:val="006301EE"/>
    <w:rsid w:val="00631B18"/>
    <w:rsid w:val="00632698"/>
    <w:rsid w:val="006351EE"/>
    <w:rsid w:val="00640BC9"/>
    <w:rsid w:val="00644748"/>
    <w:rsid w:val="0064532A"/>
    <w:rsid w:val="00646173"/>
    <w:rsid w:val="00652032"/>
    <w:rsid w:val="00652B84"/>
    <w:rsid w:val="006548D7"/>
    <w:rsid w:val="006569AF"/>
    <w:rsid w:val="0066252B"/>
    <w:rsid w:val="00662A88"/>
    <w:rsid w:val="00666227"/>
    <w:rsid w:val="00667839"/>
    <w:rsid w:val="006679EA"/>
    <w:rsid w:val="00667BC2"/>
    <w:rsid w:val="00670152"/>
    <w:rsid w:val="0067454D"/>
    <w:rsid w:val="0067679F"/>
    <w:rsid w:val="006864B8"/>
    <w:rsid w:val="00686743"/>
    <w:rsid w:val="006876FB"/>
    <w:rsid w:val="00690B09"/>
    <w:rsid w:val="00690B95"/>
    <w:rsid w:val="006922F2"/>
    <w:rsid w:val="0069330B"/>
    <w:rsid w:val="00695A58"/>
    <w:rsid w:val="006A25C6"/>
    <w:rsid w:val="006A4247"/>
    <w:rsid w:val="006B198B"/>
    <w:rsid w:val="006B1EB3"/>
    <w:rsid w:val="006B24C0"/>
    <w:rsid w:val="006B3DEF"/>
    <w:rsid w:val="006B5AEE"/>
    <w:rsid w:val="006B7D31"/>
    <w:rsid w:val="006C0691"/>
    <w:rsid w:val="006C103E"/>
    <w:rsid w:val="006C1320"/>
    <w:rsid w:val="006C28A6"/>
    <w:rsid w:val="006C2EC3"/>
    <w:rsid w:val="006C30FC"/>
    <w:rsid w:val="006C5EF8"/>
    <w:rsid w:val="006D0301"/>
    <w:rsid w:val="006D13AC"/>
    <w:rsid w:val="006D15DE"/>
    <w:rsid w:val="006D2826"/>
    <w:rsid w:val="006D2859"/>
    <w:rsid w:val="006D4ACC"/>
    <w:rsid w:val="006D5640"/>
    <w:rsid w:val="006D6DA1"/>
    <w:rsid w:val="006E0CF4"/>
    <w:rsid w:val="006E0DD6"/>
    <w:rsid w:val="006E27EC"/>
    <w:rsid w:val="006E2F65"/>
    <w:rsid w:val="006E5070"/>
    <w:rsid w:val="006E62C2"/>
    <w:rsid w:val="006E65BF"/>
    <w:rsid w:val="006E7381"/>
    <w:rsid w:val="006F0968"/>
    <w:rsid w:val="006F4EAF"/>
    <w:rsid w:val="007015AA"/>
    <w:rsid w:val="007043F4"/>
    <w:rsid w:val="0070791B"/>
    <w:rsid w:val="00712115"/>
    <w:rsid w:val="00713021"/>
    <w:rsid w:val="007140AB"/>
    <w:rsid w:val="00714D79"/>
    <w:rsid w:val="007163F4"/>
    <w:rsid w:val="007215DD"/>
    <w:rsid w:val="007217A7"/>
    <w:rsid w:val="00721EFC"/>
    <w:rsid w:val="00722069"/>
    <w:rsid w:val="00724061"/>
    <w:rsid w:val="00726264"/>
    <w:rsid w:val="007272D3"/>
    <w:rsid w:val="00732599"/>
    <w:rsid w:val="00733D5E"/>
    <w:rsid w:val="0073558E"/>
    <w:rsid w:val="0073587F"/>
    <w:rsid w:val="007360AD"/>
    <w:rsid w:val="00737D99"/>
    <w:rsid w:val="00740B6C"/>
    <w:rsid w:val="00743168"/>
    <w:rsid w:val="007437BD"/>
    <w:rsid w:val="00743A0E"/>
    <w:rsid w:val="007455D1"/>
    <w:rsid w:val="00746B57"/>
    <w:rsid w:val="007478A7"/>
    <w:rsid w:val="00750642"/>
    <w:rsid w:val="00753FB3"/>
    <w:rsid w:val="00754C7B"/>
    <w:rsid w:val="00760125"/>
    <w:rsid w:val="007602F4"/>
    <w:rsid w:val="00761E4F"/>
    <w:rsid w:val="007650D4"/>
    <w:rsid w:val="00766E5F"/>
    <w:rsid w:val="00767BF6"/>
    <w:rsid w:val="00770789"/>
    <w:rsid w:val="00774198"/>
    <w:rsid w:val="0077565F"/>
    <w:rsid w:val="00775FAC"/>
    <w:rsid w:val="00776C86"/>
    <w:rsid w:val="00777107"/>
    <w:rsid w:val="00777F16"/>
    <w:rsid w:val="0078008A"/>
    <w:rsid w:val="0078075B"/>
    <w:rsid w:val="007823E6"/>
    <w:rsid w:val="00783263"/>
    <w:rsid w:val="0078412F"/>
    <w:rsid w:val="007856B7"/>
    <w:rsid w:val="00785892"/>
    <w:rsid w:val="00787346"/>
    <w:rsid w:val="00791305"/>
    <w:rsid w:val="00794F0D"/>
    <w:rsid w:val="007A1B4D"/>
    <w:rsid w:val="007A2419"/>
    <w:rsid w:val="007A3B71"/>
    <w:rsid w:val="007A508E"/>
    <w:rsid w:val="007B25A0"/>
    <w:rsid w:val="007C5B71"/>
    <w:rsid w:val="007D2128"/>
    <w:rsid w:val="007D293E"/>
    <w:rsid w:val="007D5B62"/>
    <w:rsid w:val="007E08FB"/>
    <w:rsid w:val="007E0EE7"/>
    <w:rsid w:val="007E23CF"/>
    <w:rsid w:val="007E3426"/>
    <w:rsid w:val="007E50E3"/>
    <w:rsid w:val="007E5E2E"/>
    <w:rsid w:val="007E671B"/>
    <w:rsid w:val="007E6D85"/>
    <w:rsid w:val="007E72F4"/>
    <w:rsid w:val="007E7D52"/>
    <w:rsid w:val="007F0B36"/>
    <w:rsid w:val="007F1570"/>
    <w:rsid w:val="007F1950"/>
    <w:rsid w:val="007F3629"/>
    <w:rsid w:val="007F38AE"/>
    <w:rsid w:val="007F3A08"/>
    <w:rsid w:val="007F3D88"/>
    <w:rsid w:val="007F7013"/>
    <w:rsid w:val="00800CE1"/>
    <w:rsid w:val="0080555D"/>
    <w:rsid w:val="0080695A"/>
    <w:rsid w:val="00806E57"/>
    <w:rsid w:val="00816E4A"/>
    <w:rsid w:val="0081711D"/>
    <w:rsid w:val="00817BC7"/>
    <w:rsid w:val="0082061A"/>
    <w:rsid w:val="0082072F"/>
    <w:rsid w:val="00820D81"/>
    <w:rsid w:val="00821AA2"/>
    <w:rsid w:val="00824152"/>
    <w:rsid w:val="008254CA"/>
    <w:rsid w:val="00830791"/>
    <w:rsid w:val="0083169C"/>
    <w:rsid w:val="00831E04"/>
    <w:rsid w:val="008335F4"/>
    <w:rsid w:val="00834A64"/>
    <w:rsid w:val="00840C9D"/>
    <w:rsid w:val="00842CAD"/>
    <w:rsid w:val="00846702"/>
    <w:rsid w:val="00847B8D"/>
    <w:rsid w:val="0085067C"/>
    <w:rsid w:val="00850A14"/>
    <w:rsid w:val="00853D91"/>
    <w:rsid w:val="0085421D"/>
    <w:rsid w:val="00856F73"/>
    <w:rsid w:val="00856F79"/>
    <w:rsid w:val="008623AC"/>
    <w:rsid w:val="00863DBA"/>
    <w:rsid w:val="008642D7"/>
    <w:rsid w:val="00865089"/>
    <w:rsid w:val="00866723"/>
    <w:rsid w:val="00867C2B"/>
    <w:rsid w:val="00867DC8"/>
    <w:rsid w:val="0087133C"/>
    <w:rsid w:val="0087300C"/>
    <w:rsid w:val="00873287"/>
    <w:rsid w:val="008763EA"/>
    <w:rsid w:val="00881F67"/>
    <w:rsid w:val="00882117"/>
    <w:rsid w:val="00882B62"/>
    <w:rsid w:val="0088492F"/>
    <w:rsid w:val="008872C8"/>
    <w:rsid w:val="008911BC"/>
    <w:rsid w:val="0089125C"/>
    <w:rsid w:val="008A3580"/>
    <w:rsid w:val="008A4463"/>
    <w:rsid w:val="008A6219"/>
    <w:rsid w:val="008A6442"/>
    <w:rsid w:val="008B06D0"/>
    <w:rsid w:val="008B3A83"/>
    <w:rsid w:val="008B7467"/>
    <w:rsid w:val="008B75EE"/>
    <w:rsid w:val="008C09A1"/>
    <w:rsid w:val="008C2B1C"/>
    <w:rsid w:val="008C4657"/>
    <w:rsid w:val="008C7D88"/>
    <w:rsid w:val="008D0A65"/>
    <w:rsid w:val="008D2E1E"/>
    <w:rsid w:val="008D3CFF"/>
    <w:rsid w:val="008D47D4"/>
    <w:rsid w:val="008D6E05"/>
    <w:rsid w:val="008E136F"/>
    <w:rsid w:val="008E5739"/>
    <w:rsid w:val="008E6E3F"/>
    <w:rsid w:val="008E746D"/>
    <w:rsid w:val="008E7925"/>
    <w:rsid w:val="008E7DCE"/>
    <w:rsid w:val="0090317D"/>
    <w:rsid w:val="00904F51"/>
    <w:rsid w:val="00905049"/>
    <w:rsid w:val="00915684"/>
    <w:rsid w:val="009261C2"/>
    <w:rsid w:val="009276D9"/>
    <w:rsid w:val="00927967"/>
    <w:rsid w:val="00930FDB"/>
    <w:rsid w:val="00931600"/>
    <w:rsid w:val="00931761"/>
    <w:rsid w:val="00933070"/>
    <w:rsid w:val="0093451A"/>
    <w:rsid w:val="00936762"/>
    <w:rsid w:val="009403CA"/>
    <w:rsid w:val="00942435"/>
    <w:rsid w:val="0094395E"/>
    <w:rsid w:val="00943A36"/>
    <w:rsid w:val="00946E3A"/>
    <w:rsid w:val="009471A1"/>
    <w:rsid w:val="00952C9A"/>
    <w:rsid w:val="00953C45"/>
    <w:rsid w:val="00954F8E"/>
    <w:rsid w:val="0095674D"/>
    <w:rsid w:val="0096229C"/>
    <w:rsid w:val="009627CF"/>
    <w:rsid w:val="00962FFA"/>
    <w:rsid w:val="00966E93"/>
    <w:rsid w:val="00967362"/>
    <w:rsid w:val="009712E2"/>
    <w:rsid w:val="0097276C"/>
    <w:rsid w:val="00973AE2"/>
    <w:rsid w:val="00975CB2"/>
    <w:rsid w:val="00977553"/>
    <w:rsid w:val="00980D79"/>
    <w:rsid w:val="0098229C"/>
    <w:rsid w:val="00984272"/>
    <w:rsid w:val="00986F7E"/>
    <w:rsid w:val="00987E27"/>
    <w:rsid w:val="009919D7"/>
    <w:rsid w:val="00991AFF"/>
    <w:rsid w:val="00993E5C"/>
    <w:rsid w:val="0099570A"/>
    <w:rsid w:val="009959FE"/>
    <w:rsid w:val="009A259E"/>
    <w:rsid w:val="009A2A1E"/>
    <w:rsid w:val="009A3F97"/>
    <w:rsid w:val="009A4377"/>
    <w:rsid w:val="009A583D"/>
    <w:rsid w:val="009A6A44"/>
    <w:rsid w:val="009B254B"/>
    <w:rsid w:val="009B4A93"/>
    <w:rsid w:val="009B559F"/>
    <w:rsid w:val="009B622B"/>
    <w:rsid w:val="009C083C"/>
    <w:rsid w:val="009C2536"/>
    <w:rsid w:val="009C3A1C"/>
    <w:rsid w:val="009C43D2"/>
    <w:rsid w:val="009C480D"/>
    <w:rsid w:val="009D089E"/>
    <w:rsid w:val="009D11A3"/>
    <w:rsid w:val="009D3B55"/>
    <w:rsid w:val="009E0609"/>
    <w:rsid w:val="009E31D6"/>
    <w:rsid w:val="009E446C"/>
    <w:rsid w:val="009E5FD2"/>
    <w:rsid w:val="009E615E"/>
    <w:rsid w:val="009E626E"/>
    <w:rsid w:val="009F3684"/>
    <w:rsid w:val="009F3C53"/>
    <w:rsid w:val="009F46CC"/>
    <w:rsid w:val="009F5389"/>
    <w:rsid w:val="009F70BE"/>
    <w:rsid w:val="00A0495F"/>
    <w:rsid w:val="00A04D88"/>
    <w:rsid w:val="00A04E1A"/>
    <w:rsid w:val="00A0543E"/>
    <w:rsid w:val="00A075EB"/>
    <w:rsid w:val="00A105BD"/>
    <w:rsid w:val="00A1194A"/>
    <w:rsid w:val="00A12588"/>
    <w:rsid w:val="00A13AF6"/>
    <w:rsid w:val="00A15513"/>
    <w:rsid w:val="00A1790F"/>
    <w:rsid w:val="00A2168F"/>
    <w:rsid w:val="00A264BD"/>
    <w:rsid w:val="00A2653F"/>
    <w:rsid w:val="00A327EA"/>
    <w:rsid w:val="00A33F07"/>
    <w:rsid w:val="00A35FF1"/>
    <w:rsid w:val="00A40A4B"/>
    <w:rsid w:val="00A41E3E"/>
    <w:rsid w:val="00A42401"/>
    <w:rsid w:val="00A439AB"/>
    <w:rsid w:val="00A45CF8"/>
    <w:rsid w:val="00A4661C"/>
    <w:rsid w:val="00A4670D"/>
    <w:rsid w:val="00A46898"/>
    <w:rsid w:val="00A52071"/>
    <w:rsid w:val="00A52187"/>
    <w:rsid w:val="00A5394B"/>
    <w:rsid w:val="00A539C0"/>
    <w:rsid w:val="00A55A9C"/>
    <w:rsid w:val="00A60804"/>
    <w:rsid w:val="00A66D02"/>
    <w:rsid w:val="00A70A26"/>
    <w:rsid w:val="00A711AC"/>
    <w:rsid w:val="00A81039"/>
    <w:rsid w:val="00A83A97"/>
    <w:rsid w:val="00A83EE9"/>
    <w:rsid w:val="00A90769"/>
    <w:rsid w:val="00A915DA"/>
    <w:rsid w:val="00A94EA6"/>
    <w:rsid w:val="00A9724F"/>
    <w:rsid w:val="00A9788E"/>
    <w:rsid w:val="00AA0366"/>
    <w:rsid w:val="00AA1627"/>
    <w:rsid w:val="00AA16B6"/>
    <w:rsid w:val="00AA20FD"/>
    <w:rsid w:val="00AA250E"/>
    <w:rsid w:val="00AA2EA9"/>
    <w:rsid w:val="00AA72C1"/>
    <w:rsid w:val="00AA7A40"/>
    <w:rsid w:val="00AA7B8C"/>
    <w:rsid w:val="00AB08CB"/>
    <w:rsid w:val="00AB5AAD"/>
    <w:rsid w:val="00AB606A"/>
    <w:rsid w:val="00AB7C9D"/>
    <w:rsid w:val="00AC15E9"/>
    <w:rsid w:val="00AC288C"/>
    <w:rsid w:val="00AC2F3C"/>
    <w:rsid w:val="00AC5E00"/>
    <w:rsid w:val="00AC6BC5"/>
    <w:rsid w:val="00AD1F0A"/>
    <w:rsid w:val="00AD4521"/>
    <w:rsid w:val="00AD4C9D"/>
    <w:rsid w:val="00AD5098"/>
    <w:rsid w:val="00AE12F3"/>
    <w:rsid w:val="00AE19A8"/>
    <w:rsid w:val="00AE1BF0"/>
    <w:rsid w:val="00AE3D49"/>
    <w:rsid w:val="00AE591F"/>
    <w:rsid w:val="00AF58A7"/>
    <w:rsid w:val="00AF695D"/>
    <w:rsid w:val="00AF7A68"/>
    <w:rsid w:val="00AF7AF7"/>
    <w:rsid w:val="00B01D70"/>
    <w:rsid w:val="00B022E6"/>
    <w:rsid w:val="00B02F5C"/>
    <w:rsid w:val="00B0498E"/>
    <w:rsid w:val="00B05B4C"/>
    <w:rsid w:val="00B126F4"/>
    <w:rsid w:val="00B12EB6"/>
    <w:rsid w:val="00B13755"/>
    <w:rsid w:val="00B154FF"/>
    <w:rsid w:val="00B1599A"/>
    <w:rsid w:val="00B16DE7"/>
    <w:rsid w:val="00B22E9A"/>
    <w:rsid w:val="00B23D71"/>
    <w:rsid w:val="00B24CC4"/>
    <w:rsid w:val="00B26724"/>
    <w:rsid w:val="00B271B7"/>
    <w:rsid w:val="00B31C39"/>
    <w:rsid w:val="00B40158"/>
    <w:rsid w:val="00B40D25"/>
    <w:rsid w:val="00B42556"/>
    <w:rsid w:val="00B42B78"/>
    <w:rsid w:val="00B542DF"/>
    <w:rsid w:val="00B56634"/>
    <w:rsid w:val="00B56B2C"/>
    <w:rsid w:val="00B57914"/>
    <w:rsid w:val="00B57E16"/>
    <w:rsid w:val="00B65991"/>
    <w:rsid w:val="00B71812"/>
    <w:rsid w:val="00B72403"/>
    <w:rsid w:val="00B735EF"/>
    <w:rsid w:val="00B74C28"/>
    <w:rsid w:val="00B77A50"/>
    <w:rsid w:val="00B807A3"/>
    <w:rsid w:val="00B8411B"/>
    <w:rsid w:val="00B87291"/>
    <w:rsid w:val="00BA3906"/>
    <w:rsid w:val="00BA5C73"/>
    <w:rsid w:val="00BA5D21"/>
    <w:rsid w:val="00BA71E7"/>
    <w:rsid w:val="00BB150B"/>
    <w:rsid w:val="00BB25CC"/>
    <w:rsid w:val="00BB3553"/>
    <w:rsid w:val="00BB40FF"/>
    <w:rsid w:val="00BB4667"/>
    <w:rsid w:val="00BB4C37"/>
    <w:rsid w:val="00BC0789"/>
    <w:rsid w:val="00BC3406"/>
    <w:rsid w:val="00BC69E1"/>
    <w:rsid w:val="00BD2C93"/>
    <w:rsid w:val="00BD2F65"/>
    <w:rsid w:val="00BE1E48"/>
    <w:rsid w:val="00BE20FC"/>
    <w:rsid w:val="00BE30B6"/>
    <w:rsid w:val="00BE4A65"/>
    <w:rsid w:val="00BE72C8"/>
    <w:rsid w:val="00BF30DF"/>
    <w:rsid w:val="00BF427D"/>
    <w:rsid w:val="00BF4834"/>
    <w:rsid w:val="00C0010A"/>
    <w:rsid w:val="00C00EA1"/>
    <w:rsid w:val="00C00FE0"/>
    <w:rsid w:val="00C0101C"/>
    <w:rsid w:val="00C04280"/>
    <w:rsid w:val="00C07EF9"/>
    <w:rsid w:val="00C10407"/>
    <w:rsid w:val="00C116E9"/>
    <w:rsid w:val="00C1201A"/>
    <w:rsid w:val="00C15000"/>
    <w:rsid w:val="00C157A2"/>
    <w:rsid w:val="00C22C78"/>
    <w:rsid w:val="00C25981"/>
    <w:rsid w:val="00C26AD1"/>
    <w:rsid w:val="00C273A6"/>
    <w:rsid w:val="00C30CDB"/>
    <w:rsid w:val="00C31566"/>
    <w:rsid w:val="00C41F08"/>
    <w:rsid w:val="00C41F8E"/>
    <w:rsid w:val="00C448A1"/>
    <w:rsid w:val="00C45818"/>
    <w:rsid w:val="00C47A10"/>
    <w:rsid w:val="00C50D97"/>
    <w:rsid w:val="00C54770"/>
    <w:rsid w:val="00C54FAE"/>
    <w:rsid w:val="00C556C7"/>
    <w:rsid w:val="00C5700B"/>
    <w:rsid w:val="00C643AE"/>
    <w:rsid w:val="00C67B29"/>
    <w:rsid w:val="00C67B52"/>
    <w:rsid w:val="00C771C9"/>
    <w:rsid w:val="00C803F7"/>
    <w:rsid w:val="00C81F9B"/>
    <w:rsid w:val="00C900D7"/>
    <w:rsid w:val="00C906EC"/>
    <w:rsid w:val="00C97D97"/>
    <w:rsid w:val="00C97DB2"/>
    <w:rsid w:val="00CA49E9"/>
    <w:rsid w:val="00CA4F6F"/>
    <w:rsid w:val="00CA5873"/>
    <w:rsid w:val="00CA6320"/>
    <w:rsid w:val="00CA7DEA"/>
    <w:rsid w:val="00CB62EB"/>
    <w:rsid w:val="00CC09D0"/>
    <w:rsid w:val="00CC0E3C"/>
    <w:rsid w:val="00CD3213"/>
    <w:rsid w:val="00CD4101"/>
    <w:rsid w:val="00CD4F72"/>
    <w:rsid w:val="00CD6079"/>
    <w:rsid w:val="00CE3A44"/>
    <w:rsid w:val="00CE4E9F"/>
    <w:rsid w:val="00CE60F5"/>
    <w:rsid w:val="00CF0E20"/>
    <w:rsid w:val="00CF14D7"/>
    <w:rsid w:val="00CF2D21"/>
    <w:rsid w:val="00CF30F5"/>
    <w:rsid w:val="00CF4E07"/>
    <w:rsid w:val="00CF5C0D"/>
    <w:rsid w:val="00CF756E"/>
    <w:rsid w:val="00D033DD"/>
    <w:rsid w:val="00D0500C"/>
    <w:rsid w:val="00D06ED4"/>
    <w:rsid w:val="00D1063D"/>
    <w:rsid w:val="00D12964"/>
    <w:rsid w:val="00D12B7A"/>
    <w:rsid w:val="00D14397"/>
    <w:rsid w:val="00D1783D"/>
    <w:rsid w:val="00D1799A"/>
    <w:rsid w:val="00D22015"/>
    <w:rsid w:val="00D243FE"/>
    <w:rsid w:val="00D244DB"/>
    <w:rsid w:val="00D24DE7"/>
    <w:rsid w:val="00D254FD"/>
    <w:rsid w:val="00D26AEA"/>
    <w:rsid w:val="00D319F2"/>
    <w:rsid w:val="00D31B15"/>
    <w:rsid w:val="00D32F15"/>
    <w:rsid w:val="00D33A9A"/>
    <w:rsid w:val="00D33E44"/>
    <w:rsid w:val="00D37570"/>
    <w:rsid w:val="00D4071E"/>
    <w:rsid w:val="00D412D3"/>
    <w:rsid w:val="00D41BB9"/>
    <w:rsid w:val="00D43AFE"/>
    <w:rsid w:val="00D5405C"/>
    <w:rsid w:val="00D55E18"/>
    <w:rsid w:val="00D57EA7"/>
    <w:rsid w:val="00D600F1"/>
    <w:rsid w:val="00D60C8F"/>
    <w:rsid w:val="00D6543E"/>
    <w:rsid w:val="00D70F64"/>
    <w:rsid w:val="00D76EB8"/>
    <w:rsid w:val="00D81F28"/>
    <w:rsid w:val="00D8279D"/>
    <w:rsid w:val="00D82B98"/>
    <w:rsid w:val="00D90202"/>
    <w:rsid w:val="00D92561"/>
    <w:rsid w:val="00D94042"/>
    <w:rsid w:val="00D94B9B"/>
    <w:rsid w:val="00D9750B"/>
    <w:rsid w:val="00DA175B"/>
    <w:rsid w:val="00DA2CE2"/>
    <w:rsid w:val="00DA4470"/>
    <w:rsid w:val="00DB10BD"/>
    <w:rsid w:val="00DB1A5F"/>
    <w:rsid w:val="00DB33FA"/>
    <w:rsid w:val="00DC01CA"/>
    <w:rsid w:val="00DC1D40"/>
    <w:rsid w:val="00DC2432"/>
    <w:rsid w:val="00DC6692"/>
    <w:rsid w:val="00DC6724"/>
    <w:rsid w:val="00DD05EA"/>
    <w:rsid w:val="00DD268F"/>
    <w:rsid w:val="00DD3069"/>
    <w:rsid w:val="00DD6218"/>
    <w:rsid w:val="00DD7B2D"/>
    <w:rsid w:val="00DE00AD"/>
    <w:rsid w:val="00DE25EA"/>
    <w:rsid w:val="00DE5202"/>
    <w:rsid w:val="00DE5E7D"/>
    <w:rsid w:val="00DF06D6"/>
    <w:rsid w:val="00DF1335"/>
    <w:rsid w:val="00DF46D4"/>
    <w:rsid w:val="00DF515D"/>
    <w:rsid w:val="00DF5FE4"/>
    <w:rsid w:val="00DF6329"/>
    <w:rsid w:val="00E01433"/>
    <w:rsid w:val="00E02EFE"/>
    <w:rsid w:val="00E04826"/>
    <w:rsid w:val="00E05414"/>
    <w:rsid w:val="00E056C1"/>
    <w:rsid w:val="00E05B24"/>
    <w:rsid w:val="00E15693"/>
    <w:rsid w:val="00E15C33"/>
    <w:rsid w:val="00E17A9C"/>
    <w:rsid w:val="00E20029"/>
    <w:rsid w:val="00E21A5C"/>
    <w:rsid w:val="00E24BD2"/>
    <w:rsid w:val="00E32936"/>
    <w:rsid w:val="00E3715E"/>
    <w:rsid w:val="00E42B58"/>
    <w:rsid w:val="00E44718"/>
    <w:rsid w:val="00E44B40"/>
    <w:rsid w:val="00E45C8B"/>
    <w:rsid w:val="00E504B5"/>
    <w:rsid w:val="00E518EE"/>
    <w:rsid w:val="00E51BBE"/>
    <w:rsid w:val="00E52679"/>
    <w:rsid w:val="00E55190"/>
    <w:rsid w:val="00E60316"/>
    <w:rsid w:val="00E628AA"/>
    <w:rsid w:val="00E63B3C"/>
    <w:rsid w:val="00E64C9E"/>
    <w:rsid w:val="00E7167F"/>
    <w:rsid w:val="00E75578"/>
    <w:rsid w:val="00E76866"/>
    <w:rsid w:val="00E77C6E"/>
    <w:rsid w:val="00E803AF"/>
    <w:rsid w:val="00E83317"/>
    <w:rsid w:val="00E84763"/>
    <w:rsid w:val="00E84ABB"/>
    <w:rsid w:val="00E9133D"/>
    <w:rsid w:val="00E918F7"/>
    <w:rsid w:val="00E91932"/>
    <w:rsid w:val="00E977A2"/>
    <w:rsid w:val="00EA2C79"/>
    <w:rsid w:val="00EA2E65"/>
    <w:rsid w:val="00EA5634"/>
    <w:rsid w:val="00EA6F31"/>
    <w:rsid w:val="00EB1F31"/>
    <w:rsid w:val="00EB1FB1"/>
    <w:rsid w:val="00EB42DF"/>
    <w:rsid w:val="00EB4AD9"/>
    <w:rsid w:val="00EB53E7"/>
    <w:rsid w:val="00EB5417"/>
    <w:rsid w:val="00EC1942"/>
    <w:rsid w:val="00EC7950"/>
    <w:rsid w:val="00ED009D"/>
    <w:rsid w:val="00ED3B74"/>
    <w:rsid w:val="00ED5CEE"/>
    <w:rsid w:val="00EE15CE"/>
    <w:rsid w:val="00EE33C2"/>
    <w:rsid w:val="00EE76B0"/>
    <w:rsid w:val="00EF0305"/>
    <w:rsid w:val="00EF178E"/>
    <w:rsid w:val="00EF253E"/>
    <w:rsid w:val="00EF5244"/>
    <w:rsid w:val="00EF7304"/>
    <w:rsid w:val="00F04FA3"/>
    <w:rsid w:val="00F07895"/>
    <w:rsid w:val="00F12B89"/>
    <w:rsid w:val="00F22A91"/>
    <w:rsid w:val="00F23D7F"/>
    <w:rsid w:val="00F25628"/>
    <w:rsid w:val="00F25F2A"/>
    <w:rsid w:val="00F26AB2"/>
    <w:rsid w:val="00F33E80"/>
    <w:rsid w:val="00F35148"/>
    <w:rsid w:val="00F36DC2"/>
    <w:rsid w:val="00F37F29"/>
    <w:rsid w:val="00F41278"/>
    <w:rsid w:val="00F435EA"/>
    <w:rsid w:val="00F46FCB"/>
    <w:rsid w:val="00F47E08"/>
    <w:rsid w:val="00F50264"/>
    <w:rsid w:val="00F50F9E"/>
    <w:rsid w:val="00F512A1"/>
    <w:rsid w:val="00F51A21"/>
    <w:rsid w:val="00F52CE5"/>
    <w:rsid w:val="00F5496A"/>
    <w:rsid w:val="00F6002B"/>
    <w:rsid w:val="00F62A67"/>
    <w:rsid w:val="00F65ED6"/>
    <w:rsid w:val="00F66E0F"/>
    <w:rsid w:val="00F80A1F"/>
    <w:rsid w:val="00F8217B"/>
    <w:rsid w:val="00F87195"/>
    <w:rsid w:val="00F91291"/>
    <w:rsid w:val="00FA08ED"/>
    <w:rsid w:val="00FA1E62"/>
    <w:rsid w:val="00FA220E"/>
    <w:rsid w:val="00FA264B"/>
    <w:rsid w:val="00FA510E"/>
    <w:rsid w:val="00FA66D2"/>
    <w:rsid w:val="00FA6F86"/>
    <w:rsid w:val="00FB287F"/>
    <w:rsid w:val="00FB50AD"/>
    <w:rsid w:val="00FB69F3"/>
    <w:rsid w:val="00FC0FD9"/>
    <w:rsid w:val="00FC3689"/>
    <w:rsid w:val="00FC43FF"/>
    <w:rsid w:val="00FC5A38"/>
    <w:rsid w:val="00FD1919"/>
    <w:rsid w:val="00FD3A4C"/>
    <w:rsid w:val="00FD60B3"/>
    <w:rsid w:val="00FD6ACD"/>
    <w:rsid w:val="00FD701C"/>
    <w:rsid w:val="00FE014D"/>
    <w:rsid w:val="00FE0C33"/>
    <w:rsid w:val="00FE1228"/>
    <w:rsid w:val="00FE2CB7"/>
    <w:rsid w:val="00FE2FAA"/>
    <w:rsid w:val="00FE6EA5"/>
    <w:rsid w:val="00FE769E"/>
    <w:rsid w:val="00FE7C1C"/>
    <w:rsid w:val="00FE7D8F"/>
    <w:rsid w:val="00FF2393"/>
    <w:rsid w:val="00FF2DC3"/>
    <w:rsid w:val="00FF2FBC"/>
    <w:rsid w:val="00FF3698"/>
    <w:rsid w:val="00FF540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D74923"/>
  <w15:chartTrackingRefBased/>
  <w15:docId w15:val="{5F80A6FD-5D4C-4DC3-BB5C-F936B966A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8D2E1E"/>
    <w:rPr>
      <w:sz w:val="24"/>
      <w:szCs w:val="24"/>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2">
    <w:name w:val="Body Text 2"/>
    <w:basedOn w:val="Standard"/>
    <w:link w:val="Textkrper2Zchn"/>
    <w:rsid w:val="00D90202"/>
    <w:pPr>
      <w:framePr w:w="2268" w:h="4536" w:wrap="around" w:vAnchor="page" w:hAnchor="page" w:x="8506" w:y="2666"/>
      <w:shd w:val="solid" w:color="FFFFFF" w:fill="FFFFFF"/>
    </w:pPr>
    <w:rPr>
      <w:rFonts w:ascii="Frutiger LT Std 45 Light" w:hAnsi="Frutiger LT Std 45 Light"/>
      <w:sz w:val="16"/>
    </w:rPr>
  </w:style>
  <w:style w:type="paragraph" w:styleId="Kopfzeile">
    <w:name w:val="header"/>
    <w:basedOn w:val="Standard"/>
    <w:rsid w:val="003D2F6D"/>
    <w:pPr>
      <w:tabs>
        <w:tab w:val="center" w:pos="4536"/>
        <w:tab w:val="right" w:pos="9072"/>
      </w:tabs>
    </w:pPr>
  </w:style>
  <w:style w:type="paragraph" w:styleId="Fuzeile">
    <w:name w:val="footer"/>
    <w:basedOn w:val="Standard"/>
    <w:link w:val="FuzeileZchn"/>
    <w:uiPriority w:val="99"/>
    <w:rsid w:val="003D2F6D"/>
    <w:pPr>
      <w:tabs>
        <w:tab w:val="center" w:pos="4536"/>
        <w:tab w:val="right" w:pos="9072"/>
      </w:tabs>
    </w:pPr>
  </w:style>
  <w:style w:type="character" w:styleId="Seitenzahl">
    <w:name w:val="page number"/>
    <w:basedOn w:val="Absatz-Standardschriftart"/>
    <w:rsid w:val="003D2F6D"/>
  </w:style>
  <w:style w:type="character" w:customStyle="1" w:styleId="Textkrper2Zchn">
    <w:name w:val="Textkörper 2 Zchn"/>
    <w:link w:val="Textkrper2"/>
    <w:rsid w:val="0014268B"/>
    <w:rPr>
      <w:rFonts w:ascii="Frutiger LT Std 45 Light" w:hAnsi="Frutiger LT Std 45 Light"/>
      <w:sz w:val="16"/>
      <w:szCs w:val="24"/>
      <w:shd w:val="solid" w:color="FFFFFF" w:fill="FFFFFF"/>
    </w:rPr>
  </w:style>
  <w:style w:type="paragraph" w:styleId="Sprechblasentext">
    <w:name w:val="Balloon Text"/>
    <w:basedOn w:val="Standard"/>
    <w:link w:val="SprechblasentextZchn"/>
    <w:rsid w:val="00167174"/>
    <w:rPr>
      <w:rFonts w:ascii="Segoe UI" w:hAnsi="Segoe UI" w:cs="Segoe UI"/>
      <w:sz w:val="18"/>
      <w:szCs w:val="18"/>
    </w:rPr>
  </w:style>
  <w:style w:type="character" w:customStyle="1" w:styleId="SprechblasentextZchn">
    <w:name w:val="Sprechblasentext Zchn"/>
    <w:link w:val="Sprechblasentext"/>
    <w:rsid w:val="00167174"/>
    <w:rPr>
      <w:rFonts w:ascii="Segoe UI" w:hAnsi="Segoe UI" w:cs="Segoe UI"/>
      <w:sz w:val="18"/>
      <w:szCs w:val="18"/>
    </w:rPr>
  </w:style>
  <w:style w:type="character" w:customStyle="1" w:styleId="FuzeileZchn">
    <w:name w:val="Fußzeile Zchn"/>
    <w:basedOn w:val="Absatz-Standardschriftart"/>
    <w:link w:val="Fuzeile"/>
    <w:uiPriority w:val="99"/>
    <w:rsid w:val="000E1B66"/>
    <w:rPr>
      <w:sz w:val="24"/>
      <w:szCs w:val="24"/>
    </w:rPr>
  </w:style>
  <w:style w:type="character" w:customStyle="1" w:styleId="wow">
    <w:name w:val="wow"/>
    <w:basedOn w:val="Absatz-Standardschriftart"/>
    <w:rsid w:val="00180FE0"/>
  </w:style>
  <w:style w:type="paragraph" w:styleId="Listenabsatz">
    <w:name w:val="List Paragraph"/>
    <w:basedOn w:val="Standard"/>
    <w:uiPriority w:val="34"/>
    <w:qFormat/>
    <w:rsid w:val="004F1D2F"/>
    <w:pPr>
      <w:ind w:left="720"/>
      <w:contextualSpacing/>
    </w:pPr>
  </w:style>
  <w:style w:type="character" w:styleId="Hyperlink">
    <w:name w:val="Hyperlink"/>
    <w:basedOn w:val="Absatz-Standardschriftart"/>
    <w:rsid w:val="00E04826"/>
    <w:rPr>
      <w:color w:val="0563C1" w:themeColor="hyperlink"/>
      <w:u w:val="single"/>
    </w:rPr>
  </w:style>
  <w:style w:type="character" w:styleId="NichtaufgelsteErwhnung">
    <w:name w:val="Unresolved Mention"/>
    <w:basedOn w:val="Absatz-Standardschriftart"/>
    <w:uiPriority w:val="99"/>
    <w:semiHidden/>
    <w:unhideWhenUsed/>
    <w:rsid w:val="00E048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086336">
      <w:bodyDiv w:val="1"/>
      <w:marLeft w:val="0"/>
      <w:marRight w:val="0"/>
      <w:marTop w:val="0"/>
      <w:marBottom w:val="0"/>
      <w:divBdr>
        <w:top w:val="none" w:sz="0" w:space="0" w:color="auto"/>
        <w:left w:val="none" w:sz="0" w:space="0" w:color="auto"/>
        <w:bottom w:val="none" w:sz="0" w:space="0" w:color="auto"/>
        <w:right w:val="none" w:sz="0" w:space="0" w:color="auto"/>
      </w:divBdr>
    </w:div>
    <w:div w:id="47806233">
      <w:bodyDiv w:val="1"/>
      <w:marLeft w:val="0"/>
      <w:marRight w:val="0"/>
      <w:marTop w:val="0"/>
      <w:marBottom w:val="0"/>
      <w:divBdr>
        <w:top w:val="none" w:sz="0" w:space="0" w:color="auto"/>
        <w:left w:val="none" w:sz="0" w:space="0" w:color="auto"/>
        <w:bottom w:val="none" w:sz="0" w:space="0" w:color="auto"/>
        <w:right w:val="none" w:sz="0" w:space="0" w:color="auto"/>
      </w:divBdr>
    </w:div>
    <w:div w:id="205534611">
      <w:bodyDiv w:val="1"/>
      <w:marLeft w:val="0"/>
      <w:marRight w:val="0"/>
      <w:marTop w:val="0"/>
      <w:marBottom w:val="0"/>
      <w:divBdr>
        <w:top w:val="none" w:sz="0" w:space="0" w:color="auto"/>
        <w:left w:val="none" w:sz="0" w:space="0" w:color="auto"/>
        <w:bottom w:val="none" w:sz="0" w:space="0" w:color="auto"/>
        <w:right w:val="none" w:sz="0" w:space="0" w:color="auto"/>
      </w:divBdr>
    </w:div>
    <w:div w:id="396829747">
      <w:bodyDiv w:val="1"/>
      <w:marLeft w:val="0"/>
      <w:marRight w:val="0"/>
      <w:marTop w:val="0"/>
      <w:marBottom w:val="0"/>
      <w:divBdr>
        <w:top w:val="none" w:sz="0" w:space="0" w:color="auto"/>
        <w:left w:val="none" w:sz="0" w:space="0" w:color="auto"/>
        <w:bottom w:val="none" w:sz="0" w:space="0" w:color="auto"/>
        <w:right w:val="none" w:sz="0" w:space="0" w:color="auto"/>
      </w:divBdr>
    </w:div>
    <w:div w:id="430515791">
      <w:bodyDiv w:val="1"/>
      <w:marLeft w:val="0"/>
      <w:marRight w:val="0"/>
      <w:marTop w:val="0"/>
      <w:marBottom w:val="0"/>
      <w:divBdr>
        <w:top w:val="none" w:sz="0" w:space="0" w:color="auto"/>
        <w:left w:val="none" w:sz="0" w:space="0" w:color="auto"/>
        <w:bottom w:val="none" w:sz="0" w:space="0" w:color="auto"/>
        <w:right w:val="none" w:sz="0" w:space="0" w:color="auto"/>
      </w:divBdr>
    </w:div>
    <w:div w:id="508984681">
      <w:bodyDiv w:val="1"/>
      <w:marLeft w:val="0"/>
      <w:marRight w:val="0"/>
      <w:marTop w:val="0"/>
      <w:marBottom w:val="0"/>
      <w:divBdr>
        <w:top w:val="none" w:sz="0" w:space="0" w:color="auto"/>
        <w:left w:val="none" w:sz="0" w:space="0" w:color="auto"/>
        <w:bottom w:val="none" w:sz="0" w:space="0" w:color="auto"/>
        <w:right w:val="none" w:sz="0" w:space="0" w:color="auto"/>
      </w:divBdr>
    </w:div>
    <w:div w:id="696010232">
      <w:bodyDiv w:val="1"/>
      <w:marLeft w:val="0"/>
      <w:marRight w:val="0"/>
      <w:marTop w:val="0"/>
      <w:marBottom w:val="0"/>
      <w:divBdr>
        <w:top w:val="none" w:sz="0" w:space="0" w:color="auto"/>
        <w:left w:val="none" w:sz="0" w:space="0" w:color="auto"/>
        <w:bottom w:val="none" w:sz="0" w:space="0" w:color="auto"/>
        <w:right w:val="none" w:sz="0" w:space="0" w:color="auto"/>
      </w:divBdr>
    </w:div>
    <w:div w:id="925073179">
      <w:bodyDiv w:val="1"/>
      <w:marLeft w:val="0"/>
      <w:marRight w:val="0"/>
      <w:marTop w:val="0"/>
      <w:marBottom w:val="0"/>
      <w:divBdr>
        <w:top w:val="none" w:sz="0" w:space="0" w:color="auto"/>
        <w:left w:val="none" w:sz="0" w:space="0" w:color="auto"/>
        <w:bottom w:val="none" w:sz="0" w:space="0" w:color="auto"/>
        <w:right w:val="none" w:sz="0" w:space="0" w:color="auto"/>
      </w:divBdr>
    </w:div>
    <w:div w:id="944849277">
      <w:bodyDiv w:val="1"/>
      <w:marLeft w:val="0"/>
      <w:marRight w:val="0"/>
      <w:marTop w:val="0"/>
      <w:marBottom w:val="0"/>
      <w:divBdr>
        <w:top w:val="none" w:sz="0" w:space="0" w:color="auto"/>
        <w:left w:val="none" w:sz="0" w:space="0" w:color="auto"/>
        <w:bottom w:val="none" w:sz="0" w:space="0" w:color="auto"/>
        <w:right w:val="none" w:sz="0" w:space="0" w:color="auto"/>
      </w:divBdr>
    </w:div>
    <w:div w:id="982467787">
      <w:bodyDiv w:val="1"/>
      <w:marLeft w:val="0"/>
      <w:marRight w:val="0"/>
      <w:marTop w:val="0"/>
      <w:marBottom w:val="0"/>
      <w:divBdr>
        <w:top w:val="none" w:sz="0" w:space="0" w:color="auto"/>
        <w:left w:val="none" w:sz="0" w:space="0" w:color="auto"/>
        <w:bottom w:val="none" w:sz="0" w:space="0" w:color="auto"/>
        <w:right w:val="none" w:sz="0" w:space="0" w:color="auto"/>
      </w:divBdr>
    </w:div>
    <w:div w:id="1045638946">
      <w:bodyDiv w:val="1"/>
      <w:marLeft w:val="0"/>
      <w:marRight w:val="0"/>
      <w:marTop w:val="0"/>
      <w:marBottom w:val="0"/>
      <w:divBdr>
        <w:top w:val="none" w:sz="0" w:space="0" w:color="auto"/>
        <w:left w:val="none" w:sz="0" w:space="0" w:color="auto"/>
        <w:bottom w:val="none" w:sz="0" w:space="0" w:color="auto"/>
        <w:right w:val="none" w:sz="0" w:space="0" w:color="auto"/>
      </w:divBdr>
    </w:div>
    <w:div w:id="1365984209">
      <w:bodyDiv w:val="1"/>
      <w:marLeft w:val="0"/>
      <w:marRight w:val="0"/>
      <w:marTop w:val="0"/>
      <w:marBottom w:val="0"/>
      <w:divBdr>
        <w:top w:val="none" w:sz="0" w:space="0" w:color="auto"/>
        <w:left w:val="none" w:sz="0" w:space="0" w:color="auto"/>
        <w:bottom w:val="none" w:sz="0" w:space="0" w:color="auto"/>
        <w:right w:val="none" w:sz="0" w:space="0" w:color="auto"/>
      </w:divBdr>
    </w:div>
    <w:div w:id="1409644869">
      <w:bodyDiv w:val="1"/>
      <w:marLeft w:val="0"/>
      <w:marRight w:val="0"/>
      <w:marTop w:val="0"/>
      <w:marBottom w:val="0"/>
      <w:divBdr>
        <w:top w:val="none" w:sz="0" w:space="0" w:color="auto"/>
        <w:left w:val="none" w:sz="0" w:space="0" w:color="auto"/>
        <w:bottom w:val="none" w:sz="0" w:space="0" w:color="auto"/>
        <w:right w:val="none" w:sz="0" w:space="0" w:color="auto"/>
      </w:divBdr>
    </w:div>
    <w:div w:id="1489135172">
      <w:bodyDiv w:val="1"/>
      <w:marLeft w:val="0"/>
      <w:marRight w:val="0"/>
      <w:marTop w:val="0"/>
      <w:marBottom w:val="0"/>
      <w:divBdr>
        <w:top w:val="none" w:sz="0" w:space="0" w:color="auto"/>
        <w:left w:val="none" w:sz="0" w:space="0" w:color="auto"/>
        <w:bottom w:val="none" w:sz="0" w:space="0" w:color="auto"/>
        <w:right w:val="none" w:sz="0" w:space="0" w:color="auto"/>
      </w:divBdr>
    </w:div>
    <w:div w:id="1538542083">
      <w:bodyDiv w:val="1"/>
      <w:marLeft w:val="0"/>
      <w:marRight w:val="0"/>
      <w:marTop w:val="0"/>
      <w:marBottom w:val="0"/>
      <w:divBdr>
        <w:top w:val="none" w:sz="0" w:space="0" w:color="auto"/>
        <w:left w:val="none" w:sz="0" w:space="0" w:color="auto"/>
        <w:bottom w:val="none" w:sz="0" w:space="0" w:color="auto"/>
        <w:right w:val="none" w:sz="0" w:space="0" w:color="auto"/>
      </w:divBdr>
    </w:div>
    <w:div w:id="1608729630">
      <w:bodyDiv w:val="1"/>
      <w:marLeft w:val="0"/>
      <w:marRight w:val="0"/>
      <w:marTop w:val="0"/>
      <w:marBottom w:val="0"/>
      <w:divBdr>
        <w:top w:val="none" w:sz="0" w:space="0" w:color="auto"/>
        <w:left w:val="none" w:sz="0" w:space="0" w:color="auto"/>
        <w:bottom w:val="none" w:sz="0" w:space="0" w:color="auto"/>
        <w:right w:val="none" w:sz="0" w:space="0" w:color="auto"/>
      </w:divBdr>
    </w:div>
    <w:div w:id="1678730371">
      <w:bodyDiv w:val="1"/>
      <w:marLeft w:val="0"/>
      <w:marRight w:val="0"/>
      <w:marTop w:val="0"/>
      <w:marBottom w:val="0"/>
      <w:divBdr>
        <w:top w:val="none" w:sz="0" w:space="0" w:color="auto"/>
        <w:left w:val="none" w:sz="0" w:space="0" w:color="auto"/>
        <w:bottom w:val="none" w:sz="0" w:space="0" w:color="auto"/>
        <w:right w:val="none" w:sz="0" w:space="0" w:color="auto"/>
      </w:divBdr>
    </w:div>
    <w:div w:id="1793786216">
      <w:bodyDiv w:val="1"/>
      <w:marLeft w:val="0"/>
      <w:marRight w:val="0"/>
      <w:marTop w:val="0"/>
      <w:marBottom w:val="0"/>
      <w:divBdr>
        <w:top w:val="none" w:sz="0" w:space="0" w:color="auto"/>
        <w:left w:val="none" w:sz="0" w:space="0" w:color="auto"/>
        <w:bottom w:val="none" w:sz="0" w:space="0" w:color="auto"/>
        <w:right w:val="none" w:sz="0" w:space="0" w:color="auto"/>
      </w:divBdr>
    </w:div>
    <w:div w:id="1937664024">
      <w:bodyDiv w:val="1"/>
      <w:marLeft w:val="0"/>
      <w:marRight w:val="0"/>
      <w:marTop w:val="0"/>
      <w:marBottom w:val="0"/>
      <w:divBdr>
        <w:top w:val="none" w:sz="0" w:space="0" w:color="auto"/>
        <w:left w:val="none" w:sz="0" w:space="0" w:color="auto"/>
        <w:bottom w:val="none" w:sz="0" w:space="0" w:color="auto"/>
        <w:right w:val="none" w:sz="0" w:space="0" w:color="auto"/>
      </w:divBdr>
    </w:div>
    <w:div w:id="1976134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ckhaus\Desktop\TEST%20BK_Vorstand_auto.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2B49EA-3482-403B-A7D7-701E1D685A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TEST BK_Vorstand_auto.dot</Template>
  <TotalTime>0</TotalTime>
  <Pages>2</Pages>
  <Words>430</Words>
  <Characters>2230</Characters>
  <Application>Microsoft Office Word</Application>
  <DocSecurity>0</DocSecurity>
  <Lines>18</Lines>
  <Paragraphs>5</Paragraphs>
  <ScaleCrop>false</ScaleCrop>
  <HeadingPairs>
    <vt:vector size="2" baseType="variant">
      <vt:variant>
        <vt:lpstr>Titel</vt:lpstr>
      </vt:variant>
      <vt:variant>
        <vt:i4>1</vt:i4>
      </vt:variant>
    </vt:vector>
  </HeadingPairs>
  <TitlesOfParts>
    <vt:vector size="1" baseType="lpstr">
      <vt:lpstr>Stiftung Schloss Friedenstein Gotha • Postfach 10 03 19 • 99853 Gotha</vt:lpstr>
    </vt:vector>
  </TitlesOfParts>
  <Company/>
  <LinksUpToDate>false</LinksUpToDate>
  <CharactersWithSpaces>2655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Stiftung Schloss Friedenstein Gotha • Postfach 10 03 19 • 99853 Gotha</dc:title>
  <dc:subject/>
  <dc:creator>Backhaus</dc:creator>
  <cp:keywords/>
  <dc:description/>
  <cp:lastModifiedBy>Ines Kley</cp:lastModifiedBy>
  <cp:revision>6</cp:revision>
  <cp:lastPrinted>2023-02-24T15:44:00Z</cp:lastPrinted>
  <dcterms:created xsi:type="dcterms:W3CDTF">2024-08-23T09:42:00Z</dcterms:created>
  <dcterms:modified xsi:type="dcterms:W3CDTF">2024-08-23T12:06:00Z</dcterms:modified>
</cp:coreProperties>
</file>
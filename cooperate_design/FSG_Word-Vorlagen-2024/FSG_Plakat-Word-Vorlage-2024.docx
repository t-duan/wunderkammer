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17495" w14:textId="73321441" w:rsidR="00A4670D" w:rsidRDefault="00A4670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80"/>
          <w:szCs w:val="80"/>
        </w:rPr>
      </w:pPr>
    </w:p>
    <w:p w14:paraId="2F68F095" w14:textId="62ED2E8D" w:rsidR="00A4670D" w:rsidRDefault="00A4670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80"/>
          <w:szCs w:val="80"/>
        </w:rPr>
      </w:pPr>
    </w:p>
    <w:p w14:paraId="4D8CFD65" w14:textId="3F9B7CDE" w:rsidR="0024784C" w:rsidRDefault="0024784C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80"/>
          <w:szCs w:val="80"/>
        </w:rPr>
      </w:pPr>
    </w:p>
    <w:p w14:paraId="73CAA2B7" w14:textId="1F3249C0" w:rsidR="00A4670D" w:rsidRPr="00A4670D" w:rsidRDefault="00A4670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b/>
          <w:bCs/>
          <w:sz w:val="100"/>
          <w:szCs w:val="100"/>
        </w:rPr>
      </w:pPr>
      <w:r w:rsidRPr="00A4670D">
        <w:rPr>
          <w:rFonts w:ascii="Raleway" w:hAnsi="Raleway"/>
          <w:b/>
          <w:bCs/>
          <w:sz w:val="100"/>
          <w:szCs w:val="100"/>
        </w:rPr>
        <w:t>Titel des</w:t>
      </w:r>
    </w:p>
    <w:p w14:paraId="27BFA74B" w14:textId="4F11741E" w:rsidR="00A4670D" w:rsidRPr="00A4670D" w:rsidRDefault="00A4670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b/>
          <w:bCs/>
          <w:sz w:val="100"/>
          <w:szCs w:val="100"/>
        </w:rPr>
      </w:pPr>
      <w:r w:rsidRPr="00A4670D">
        <w:rPr>
          <w:rFonts w:ascii="Raleway" w:hAnsi="Raleway"/>
          <w:b/>
          <w:bCs/>
          <w:sz w:val="100"/>
          <w:szCs w:val="100"/>
        </w:rPr>
        <w:t>Dokuments</w:t>
      </w:r>
    </w:p>
    <w:p w14:paraId="23BC5C1B" w14:textId="1EA25348" w:rsidR="004F315D" w:rsidRPr="00CE3A44" w:rsidRDefault="004F315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20"/>
          <w:szCs w:val="20"/>
        </w:rPr>
      </w:pPr>
    </w:p>
    <w:p w14:paraId="09B106DF" w14:textId="7741D071" w:rsidR="0024784C" w:rsidRDefault="00A4670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50"/>
          <w:szCs w:val="50"/>
        </w:rPr>
      </w:pPr>
      <w:proofErr w:type="spellStart"/>
      <w:r w:rsidRPr="00A4670D">
        <w:rPr>
          <w:rFonts w:ascii="Raleway" w:hAnsi="Raleway"/>
          <w:sz w:val="50"/>
          <w:szCs w:val="50"/>
        </w:rPr>
        <w:t>Subline</w:t>
      </w:r>
      <w:proofErr w:type="spellEnd"/>
      <w:r w:rsidRPr="00A4670D">
        <w:rPr>
          <w:rFonts w:ascii="Raleway" w:hAnsi="Raleway"/>
          <w:sz w:val="50"/>
          <w:szCs w:val="50"/>
        </w:rPr>
        <w:t xml:space="preserve"> und Untertitel </w:t>
      </w:r>
    </w:p>
    <w:p w14:paraId="0C2630AF" w14:textId="38F2AA61" w:rsidR="004F315D" w:rsidRPr="00A4670D" w:rsidRDefault="00A4670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50"/>
          <w:szCs w:val="50"/>
        </w:rPr>
      </w:pPr>
      <w:r w:rsidRPr="00A4670D">
        <w:rPr>
          <w:rFonts w:ascii="Raleway" w:hAnsi="Raleway"/>
          <w:sz w:val="50"/>
          <w:szCs w:val="50"/>
        </w:rPr>
        <w:t>des Dokuments</w:t>
      </w:r>
    </w:p>
    <w:p w14:paraId="302657E2" w14:textId="74CCB0FB" w:rsidR="004F315D" w:rsidRPr="00CE3A44" w:rsidRDefault="004F315D" w:rsidP="00A4670D">
      <w:pPr>
        <w:pStyle w:val="Textkrper2"/>
        <w:framePr w:w="0" w:hRule="auto" w:wrap="auto" w:vAnchor="margin" w:hAnchor="text" w:xAlign="left" w:yAlign="inline"/>
        <w:shd w:val="clear" w:color="auto" w:fill="auto"/>
        <w:spacing w:after="40"/>
        <w:jc w:val="center"/>
        <w:rPr>
          <w:rFonts w:ascii="Raleway" w:hAnsi="Raleway"/>
          <w:sz w:val="20"/>
          <w:szCs w:val="20"/>
        </w:rPr>
      </w:pPr>
    </w:p>
    <w:p w14:paraId="0E9C5E31" w14:textId="00B4628C" w:rsidR="00560DFC" w:rsidRPr="00560DFC" w:rsidRDefault="0024784C" w:rsidP="00A4670D">
      <w:pPr>
        <w:jc w:val="center"/>
        <w:rPr>
          <w:rFonts w:ascii="Raleway" w:hAnsi="Raleway"/>
        </w:rPr>
      </w:pPr>
      <w:r>
        <w:rPr>
          <w:rFonts w:ascii="Raleway" w:hAnsi="Raleway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1B25F" wp14:editId="1592047E">
                <wp:simplePos x="0" y="0"/>
                <wp:positionH relativeFrom="margin">
                  <wp:align>center</wp:align>
                </wp:positionH>
                <wp:positionV relativeFrom="paragraph">
                  <wp:posOffset>167546</wp:posOffset>
                </wp:positionV>
                <wp:extent cx="252000" cy="108000"/>
                <wp:effectExtent l="0" t="0" r="0" b="6350"/>
                <wp:wrapNone/>
                <wp:docPr id="1737481968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00" cy="108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580D8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F41EF" id="Rechteck: abgerundete Ecken 2" o:spid="_x0000_s1026" style="position:absolute;margin-left:0;margin-top:13.2pt;width:19.85pt;height:8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" fillcolor="#580d82" stroked="f" strokeweight="1pt">
                <v:stroke joinstyle="miter"/>
                <w10:wrap anchorx="margin"/>
              </v:roundrect>
            </w:pict>
          </mc:Fallback>
        </mc:AlternateContent>
      </w:r>
    </w:p>
    <w:p w14:paraId="733AE475" w14:textId="6063622D" w:rsidR="00560DFC" w:rsidRDefault="00560DFC" w:rsidP="00A4670D">
      <w:pPr>
        <w:jc w:val="center"/>
        <w:rPr>
          <w:rFonts w:ascii="Raleway" w:hAnsi="Raleway"/>
        </w:rPr>
      </w:pPr>
    </w:p>
    <w:p w14:paraId="2C6EE1F3" w14:textId="29C33237" w:rsidR="0024784C" w:rsidRPr="0024784C" w:rsidRDefault="0024784C" w:rsidP="0024784C">
      <w:pPr>
        <w:rPr>
          <w:rFonts w:ascii="Raleway" w:hAnsi="Raleway"/>
        </w:rPr>
      </w:pPr>
    </w:p>
    <w:p w14:paraId="66EE58FC" w14:textId="00EBC50F" w:rsidR="00770789" w:rsidRDefault="00770789" w:rsidP="0024784C">
      <w:pPr>
        <w:rPr>
          <w:rFonts w:ascii="Raleway" w:hAnsi="Raleway"/>
        </w:rPr>
      </w:pPr>
    </w:p>
    <w:p w14:paraId="510283A5" w14:textId="5CBF8D34" w:rsidR="00CA5EB6" w:rsidRDefault="00CA5EB6">
      <w:pPr>
        <w:rPr>
          <w:rFonts w:ascii="Raleway" w:hAnsi="Raleway"/>
          <w:sz w:val="20"/>
          <w:szCs w:val="20"/>
        </w:rPr>
      </w:pPr>
      <w:r w:rsidRPr="00CA5EB6">
        <w:rPr>
          <w:rFonts w:ascii="Raleway" w:hAnsi="Raleway"/>
          <w:b/>
          <w:bCs/>
          <w:noProof/>
          <w:sz w:val="100"/>
          <w:szCs w:val="10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4AB0C2" wp14:editId="39F43A78">
                <wp:simplePos x="0" y="0"/>
                <wp:positionH relativeFrom="column">
                  <wp:posOffset>1573530</wp:posOffset>
                </wp:positionH>
                <wp:positionV relativeFrom="paragraph">
                  <wp:posOffset>2286635</wp:posOffset>
                </wp:positionV>
                <wp:extent cx="3687445" cy="1404620"/>
                <wp:effectExtent l="0" t="0" r="0" b="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74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F9405" w14:textId="28FABC2B" w:rsidR="00CA5EB6" w:rsidRPr="00CA5EB6" w:rsidRDefault="00CA5EB6" w:rsidP="00CA5EB6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Lorem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vero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accusam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4AB0C2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23.9pt;margin-top:180.05pt;width:290.3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" filled="f" stroked="f">
                <v:textbox style="mso-fit-shape-to-text:t">
                  <w:txbxContent>
                    <w:p w14:paraId="7C7F9405" w14:textId="28FABC2B" w:rsidR="00CA5EB6" w:rsidRPr="00CA5EB6" w:rsidRDefault="00CA5EB6" w:rsidP="00CA5EB6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Lorem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 ad </w:t>
                      </w: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vero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accusam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Raleway" w:hAnsi="Raleway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E312CD" wp14:editId="6973CD5B">
                <wp:simplePos x="0" y="0"/>
                <wp:positionH relativeFrom="margin">
                  <wp:posOffset>-18415</wp:posOffset>
                </wp:positionH>
                <wp:positionV relativeFrom="paragraph">
                  <wp:posOffset>1557655</wp:posOffset>
                </wp:positionV>
                <wp:extent cx="6858000" cy="6936105"/>
                <wp:effectExtent l="0" t="0" r="19050" b="17145"/>
                <wp:wrapNone/>
                <wp:docPr id="93971700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6936105"/>
                        </a:xfrm>
                        <a:prstGeom prst="ellipse">
                          <a:avLst/>
                        </a:prstGeom>
                        <a:solidFill>
                          <a:srgbClr val="580D8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E8DC6C" id="Ellipse 4" o:spid="_x0000_s1026" style="position:absolute;margin-left:-1.45pt;margin-top:122.65pt;width:540pt;height:546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" fillcolor="#580d82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Raleway" w:hAnsi="Raleway"/>
          <w:sz w:val="20"/>
          <w:szCs w:val="20"/>
        </w:rPr>
        <w:br w:type="page"/>
      </w:r>
    </w:p>
    <w:p w14:paraId="6691F0A8" w14:textId="7AFAF307" w:rsidR="00CA5EB6" w:rsidRPr="008D2E1E" w:rsidRDefault="00EF5A8F" w:rsidP="00CA5EB6">
      <w:pPr>
        <w:tabs>
          <w:tab w:val="left" w:pos="1276"/>
        </w:tabs>
        <w:rPr>
          <w:rFonts w:ascii="Raleway" w:hAnsi="Raleway"/>
          <w:sz w:val="20"/>
          <w:szCs w:val="20"/>
        </w:rPr>
      </w:pPr>
      <w:r>
        <w:rPr>
          <w:rFonts w:ascii="Raleway" w:hAnsi="Raleway"/>
          <w:b/>
          <w:bCs/>
          <w:noProof/>
          <w:sz w:val="100"/>
          <w:szCs w:val="10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F53CD0" wp14:editId="084A5F96">
                <wp:simplePos x="0" y="0"/>
                <wp:positionH relativeFrom="margin">
                  <wp:align>center</wp:align>
                </wp:positionH>
                <wp:positionV relativeFrom="paragraph">
                  <wp:posOffset>9196070</wp:posOffset>
                </wp:positionV>
                <wp:extent cx="1734207" cy="725214"/>
                <wp:effectExtent l="0" t="0" r="0" b="0"/>
                <wp:wrapNone/>
                <wp:docPr id="856760872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207" cy="7252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B086" w14:textId="77777777" w:rsidR="00EF5A8F" w:rsidRPr="00EF5A8F" w:rsidRDefault="00EF5A8F" w:rsidP="00EF5A8F">
                            <w:pPr>
                              <w:jc w:val="center"/>
                              <w:rPr>
                                <w:rFonts w:ascii="Raleway" w:hAnsi="Raleway"/>
                                <w:color w:val="000000" w:themeColor="text1"/>
                              </w:rPr>
                            </w:pPr>
                            <w:r w:rsidRPr="00EF5A8F">
                              <w:rPr>
                                <w:rFonts w:ascii="Raleway" w:hAnsi="Raleway"/>
                                <w:color w:val="000000" w:themeColor="text1"/>
                              </w:rPr>
                              <w:t>Logo 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53CD0" id="Rechteck 6" o:spid="_x0000_s1027" style="position:absolute;margin-left:0;margin-top:724.1pt;width:136.55pt;height:57.1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" fillcolor="#d8d8d8 [2732]" stroked="f" strokeweight="1pt">
                <v:textbox>
                  <w:txbxContent>
                    <w:p w14:paraId="747BB086" w14:textId="77777777" w:rsidR="00EF5A8F" w:rsidRPr="00EF5A8F" w:rsidRDefault="00EF5A8F" w:rsidP="00EF5A8F">
                      <w:pPr>
                        <w:jc w:val="center"/>
                        <w:rPr>
                          <w:rFonts w:ascii="Raleway" w:hAnsi="Raleway"/>
                          <w:color w:val="000000" w:themeColor="text1"/>
                        </w:rPr>
                      </w:pPr>
                      <w:r w:rsidRPr="00EF5A8F">
                        <w:rPr>
                          <w:rFonts w:ascii="Raleway" w:hAnsi="Raleway"/>
                          <w:color w:val="000000" w:themeColor="text1"/>
                        </w:rPr>
                        <w:t>Logo XY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Raleway" w:hAnsi="Raleway"/>
          <w:b/>
          <w:bCs/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81B77A" wp14:editId="03C4D2E3">
                <wp:simplePos x="0" y="0"/>
                <wp:positionH relativeFrom="column">
                  <wp:posOffset>16006</wp:posOffset>
                </wp:positionH>
                <wp:positionV relativeFrom="paragraph">
                  <wp:posOffset>9180195</wp:posOffset>
                </wp:positionV>
                <wp:extent cx="1734207" cy="725214"/>
                <wp:effectExtent l="0" t="0" r="0" b="0"/>
                <wp:wrapNone/>
                <wp:docPr id="273824133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207" cy="7252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9F5D7" w14:textId="77777777" w:rsidR="00EF5A8F" w:rsidRPr="00EF5A8F" w:rsidRDefault="00EF5A8F" w:rsidP="00EF5A8F">
                            <w:pPr>
                              <w:jc w:val="center"/>
                              <w:rPr>
                                <w:rFonts w:ascii="Raleway" w:hAnsi="Raleway"/>
                                <w:color w:val="000000" w:themeColor="text1"/>
                              </w:rPr>
                            </w:pPr>
                            <w:r w:rsidRPr="00EF5A8F">
                              <w:rPr>
                                <w:rFonts w:ascii="Raleway" w:hAnsi="Raleway"/>
                                <w:color w:val="000000" w:themeColor="text1"/>
                              </w:rPr>
                              <w:t>Logo 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1B77A" id="_x0000_s1028" style="position:absolute;margin-left:1.25pt;margin-top:722.85pt;width:136.55pt;height:5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" fillcolor="#d8d8d8 [2732]" stroked="f" strokeweight="1pt">
                <v:textbox>
                  <w:txbxContent>
                    <w:p w14:paraId="32B9F5D7" w14:textId="77777777" w:rsidR="00EF5A8F" w:rsidRPr="00EF5A8F" w:rsidRDefault="00EF5A8F" w:rsidP="00EF5A8F">
                      <w:pPr>
                        <w:jc w:val="center"/>
                        <w:rPr>
                          <w:rFonts w:ascii="Raleway" w:hAnsi="Raleway"/>
                          <w:color w:val="000000" w:themeColor="text1"/>
                        </w:rPr>
                      </w:pPr>
                      <w:r w:rsidRPr="00EF5A8F">
                        <w:rPr>
                          <w:rFonts w:ascii="Raleway" w:hAnsi="Raleway"/>
                          <w:color w:val="000000" w:themeColor="text1"/>
                        </w:rPr>
                        <w:t>Logo XY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Raleway" w:hAnsi="Raleway"/>
          <w:b/>
          <w:bCs/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EC22E7" wp14:editId="61235B60">
                <wp:simplePos x="0" y="0"/>
                <wp:positionH relativeFrom="column">
                  <wp:posOffset>5126355</wp:posOffset>
                </wp:positionH>
                <wp:positionV relativeFrom="paragraph">
                  <wp:posOffset>9196442</wp:posOffset>
                </wp:positionV>
                <wp:extent cx="1734207" cy="725214"/>
                <wp:effectExtent l="0" t="0" r="0" b="0"/>
                <wp:wrapNone/>
                <wp:docPr id="84066312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4207" cy="72521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0B325" w14:textId="4110B33F" w:rsidR="00EF5A8F" w:rsidRPr="00EF5A8F" w:rsidRDefault="00EF5A8F" w:rsidP="00EF5A8F">
                            <w:pPr>
                              <w:jc w:val="center"/>
                              <w:rPr>
                                <w:rFonts w:ascii="Raleway" w:hAnsi="Raleway"/>
                                <w:color w:val="000000" w:themeColor="text1"/>
                              </w:rPr>
                            </w:pPr>
                            <w:r w:rsidRPr="00EF5A8F">
                              <w:rPr>
                                <w:rFonts w:ascii="Raleway" w:hAnsi="Raleway"/>
                                <w:color w:val="000000" w:themeColor="text1"/>
                              </w:rPr>
                              <w:t>Logo 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C22E7" id="_x0000_s1029" style="position:absolute;margin-left:403.65pt;margin-top:724.15pt;width:136.55pt;height:57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" fillcolor="#d8d8d8 [2732]" stroked="f" strokeweight="1pt">
                <v:textbox>
                  <w:txbxContent>
                    <w:p w14:paraId="0510B325" w14:textId="4110B33F" w:rsidR="00EF5A8F" w:rsidRPr="00EF5A8F" w:rsidRDefault="00EF5A8F" w:rsidP="00EF5A8F">
                      <w:pPr>
                        <w:jc w:val="center"/>
                        <w:rPr>
                          <w:rFonts w:ascii="Raleway" w:hAnsi="Raleway"/>
                          <w:color w:val="000000" w:themeColor="text1"/>
                        </w:rPr>
                      </w:pPr>
                      <w:r w:rsidRPr="00EF5A8F">
                        <w:rPr>
                          <w:rFonts w:ascii="Raleway" w:hAnsi="Raleway"/>
                          <w:color w:val="000000" w:themeColor="text1"/>
                        </w:rPr>
                        <w:t>Logo XY</w:t>
                      </w:r>
                    </w:p>
                  </w:txbxContent>
                </v:textbox>
              </v:rect>
            </w:pict>
          </mc:Fallback>
        </mc:AlternateContent>
      </w:r>
      <w:r w:rsidRPr="00CA5EB6">
        <w:rPr>
          <w:rFonts w:ascii="Raleway" w:hAnsi="Raleway"/>
          <w:b/>
          <w:bCs/>
          <w:noProof/>
          <w:sz w:val="100"/>
          <w:szCs w:val="10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CB0595F" wp14:editId="0901B463">
                <wp:simplePos x="0" y="0"/>
                <wp:positionH relativeFrom="column">
                  <wp:posOffset>1591945</wp:posOffset>
                </wp:positionH>
                <wp:positionV relativeFrom="paragraph">
                  <wp:posOffset>6748145</wp:posOffset>
                </wp:positionV>
                <wp:extent cx="3687445" cy="1404620"/>
                <wp:effectExtent l="0" t="0" r="0" b="0"/>
                <wp:wrapNone/>
                <wp:docPr id="169896737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74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1E3CF" w14:textId="77777777" w:rsidR="00CA5EB6" w:rsidRPr="00CA5EB6" w:rsidRDefault="00CA5EB6" w:rsidP="00CA5EB6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Lorem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ad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vero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accusam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B0595F" id="_x0000_s1030" type="#_x0000_t202" style="position:absolute;margin-left:125.35pt;margin-top:531.35pt;width:290.3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" filled="f" stroked="f">
                <v:textbox style="mso-fit-shape-to-text:t">
                  <w:txbxContent>
                    <w:p w14:paraId="3771E3CF" w14:textId="77777777" w:rsidR="00CA5EB6" w:rsidRPr="00CA5EB6" w:rsidRDefault="00CA5EB6" w:rsidP="00CA5EB6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Lorem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 ad </w:t>
                      </w: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vero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 xml:space="preserve"> et </w:t>
                      </w:r>
                      <w:proofErr w:type="spellStart"/>
                      <w:r>
                        <w:rPr>
                          <w:rFonts w:ascii="Raleway" w:hAnsi="Raleway"/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accusam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Raleway" w:hAnsi="Raleway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31B9C7" wp14:editId="3709AB69">
                <wp:simplePos x="0" y="0"/>
                <wp:positionH relativeFrom="margin">
                  <wp:posOffset>0</wp:posOffset>
                </wp:positionH>
                <wp:positionV relativeFrom="paragraph">
                  <wp:posOffset>5974036</wp:posOffset>
                </wp:positionV>
                <wp:extent cx="6858000" cy="6936105"/>
                <wp:effectExtent l="0" t="0" r="19050" b="17145"/>
                <wp:wrapNone/>
                <wp:docPr id="123166446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6936105"/>
                        </a:xfrm>
                        <a:prstGeom prst="ellipse">
                          <a:avLst/>
                        </a:prstGeom>
                        <a:solidFill>
                          <a:srgbClr val="580D8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D5D6F" id="Ellipse 4" o:spid="_x0000_s1026" style="position:absolute;margin-left:0;margin-top:470.4pt;width:540pt;height:546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" fillcolor="#580d82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Raleway" w:hAnsi="Raleway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C153C7" wp14:editId="291E23F3">
                <wp:simplePos x="0" y="0"/>
                <wp:positionH relativeFrom="column">
                  <wp:posOffset>-643189</wp:posOffset>
                </wp:positionH>
                <wp:positionV relativeFrom="paragraph">
                  <wp:posOffset>9100820</wp:posOffset>
                </wp:positionV>
                <wp:extent cx="8135007" cy="1072055"/>
                <wp:effectExtent l="0" t="0" r="0" b="0"/>
                <wp:wrapNone/>
                <wp:docPr id="1379502390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5007" cy="1072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733E0" id="Rechteck 5" o:spid="_x0000_s1026" style="position:absolute;margin-left:-50.65pt;margin-top:716.6pt;width:640.55pt;height:8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" fillcolor="white [3212]" stroked="f" strokeweight="1pt"/>
            </w:pict>
          </mc:Fallback>
        </mc:AlternateContent>
      </w:r>
    </w:p>
    <w:sectPr w:rsidR="00CA5EB6" w:rsidRPr="008D2E1E" w:rsidSect="00CA5EB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567" w:right="567" w:bottom="1701" w:left="567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7B59F" w14:textId="77777777" w:rsidR="003A5939" w:rsidRDefault="003A5939">
      <w:r>
        <w:separator/>
      </w:r>
    </w:p>
  </w:endnote>
  <w:endnote w:type="continuationSeparator" w:id="0">
    <w:p w14:paraId="3C758BBA" w14:textId="77777777" w:rsidR="003A5939" w:rsidRDefault="003A5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one Humanist ITC Std Medium">
    <w:panose1 w:val="02000503050000020004"/>
    <w:charset w:val="00"/>
    <w:family w:val="modern"/>
    <w:notTrueType/>
    <w:pitch w:val="variable"/>
    <w:sig w:usb0="A00000AF" w:usb1="4000204A" w:usb2="00000000" w:usb3="00000000" w:csb0="00000111" w:csb1="00000000"/>
  </w:font>
  <w:font w:name="Frutiger LT Std 45 Light">
    <w:altName w:val="Century Gothic"/>
    <w:charset w:val="00"/>
    <w:family w:val="auto"/>
    <w:pitch w:val="variable"/>
    <w:sig w:usb0="03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A3D605EE-2A29-43DF-8914-FA5562A49A39}"/>
  </w:font>
  <w:font w:name="Raleway">
    <w:panose1 w:val="020B0003030101060003"/>
    <w:charset w:val="00"/>
    <w:family w:val="swiss"/>
    <w:pitch w:val="variable"/>
    <w:sig w:usb0="A00002BF" w:usb1="5000005B" w:usb2="00000000" w:usb3="00000000" w:csb0="00000197" w:csb1="00000000"/>
    <w:embedRegular r:id="rId2" w:fontKey="{512AB1EE-BB50-4DB2-8DCD-78AF990264AE}"/>
    <w:embedBold r:id="rId3" w:fontKey="{681488AE-06E8-474C-92C4-B60D8BC8A3D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CFAE873-7F6E-406A-B75E-3F1B604309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A01856-C209-4473-9768-ED74C88E1A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6F74D" w14:textId="77777777" w:rsidR="005B1919" w:rsidRDefault="005B1919" w:rsidP="00AA0366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 w:rsidR="00ED009D">
      <w:rPr>
        <w:rStyle w:val="Seitenzahl"/>
        <w:noProof/>
      </w:rPr>
      <w:t>1</w:t>
    </w:r>
    <w:r>
      <w:rPr>
        <w:rStyle w:val="Seitenzahl"/>
      </w:rPr>
      <w:fldChar w:fldCharType="end"/>
    </w:r>
  </w:p>
  <w:p w14:paraId="5CBA136C" w14:textId="77777777" w:rsidR="005B1919" w:rsidRDefault="005B1919" w:rsidP="003D2F6D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2B6D8" w14:textId="3E98E638" w:rsidR="005B1919" w:rsidRPr="00770789" w:rsidRDefault="005B1919" w:rsidP="00CA5EB6">
    <w:pPr>
      <w:pStyle w:val="Fuzeile"/>
      <w:ind w:right="360"/>
      <w:rPr>
        <w:rFonts w:ascii="Raleway" w:hAnsi="Raleway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6731D" w14:textId="0A5DC331" w:rsidR="000E1B66" w:rsidRPr="00CF0E20" w:rsidRDefault="000E1B66">
    <w:pPr>
      <w:pStyle w:val="Fuzeile"/>
      <w:rPr>
        <w:rFonts w:ascii="Raleway" w:hAnsi="Raleway"/>
      </w:rPr>
    </w:pPr>
  </w:p>
  <w:p w14:paraId="3C4ED6A4" w14:textId="77777777" w:rsidR="000E1B66" w:rsidRPr="00CF0E20" w:rsidRDefault="000E1B66">
    <w:pPr>
      <w:pStyle w:val="Fuzeile"/>
      <w:rPr>
        <w:rFonts w:ascii="Raleway" w:hAnsi="Raleway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B91B8F" w14:textId="77777777" w:rsidR="003A5939" w:rsidRDefault="003A5939">
      <w:r>
        <w:separator/>
      </w:r>
    </w:p>
  </w:footnote>
  <w:footnote w:type="continuationSeparator" w:id="0">
    <w:p w14:paraId="08916D0E" w14:textId="77777777" w:rsidR="003A5939" w:rsidRDefault="003A5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0721C0" w14:textId="23A020F1" w:rsidR="008D2E1E" w:rsidRDefault="00CA5EB6">
    <w:pPr>
      <w:pStyle w:val="Kopfzeile"/>
    </w:pPr>
    <w:r>
      <w:rPr>
        <w:noProof/>
      </w:rPr>
      <w:drawing>
        <wp:anchor distT="0" distB="0" distL="114300" distR="114300" simplePos="0" relativeHeight="251664384" behindDoc="1" locked="0" layoutInCell="1" allowOverlap="1" wp14:anchorId="511C74A0" wp14:editId="051538DB">
          <wp:simplePos x="0" y="0"/>
          <wp:positionH relativeFrom="margin">
            <wp:posOffset>30480</wp:posOffset>
          </wp:positionH>
          <wp:positionV relativeFrom="margin">
            <wp:posOffset>-238234</wp:posOffset>
          </wp:positionV>
          <wp:extent cx="1080000" cy="1015279"/>
          <wp:effectExtent l="0" t="0" r="6350" b="0"/>
          <wp:wrapNone/>
          <wp:docPr id="445323623" name="Grafik 1" descr="Ein Bild, das Text, Schrift, Grafiken, Grafikdesig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323623" name="Grafik 1" descr="Ein Bild, das Text, Schrift, Grafiken, Grafikdesign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15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4ECB13" w14:textId="4A15EF17" w:rsidR="00CA5EB6" w:rsidRDefault="00CA5EB6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4421D4A" wp14:editId="1DE6275E">
          <wp:simplePos x="0" y="0"/>
          <wp:positionH relativeFrom="margin">
            <wp:posOffset>20692</wp:posOffset>
          </wp:positionH>
          <wp:positionV relativeFrom="margin">
            <wp:posOffset>-309508</wp:posOffset>
          </wp:positionV>
          <wp:extent cx="1080000" cy="1015279"/>
          <wp:effectExtent l="0" t="0" r="6350" b="0"/>
          <wp:wrapNone/>
          <wp:docPr id="1030441015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152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111D08"/>
    <w:multiLevelType w:val="hybridMultilevel"/>
    <w:tmpl w:val="ED7C30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7629F"/>
    <w:multiLevelType w:val="hybridMultilevel"/>
    <w:tmpl w:val="5D7A97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64803"/>
    <w:multiLevelType w:val="hybridMultilevel"/>
    <w:tmpl w:val="8450707E"/>
    <w:lvl w:ilvl="0" w:tplc="AAC24B62">
      <w:numFmt w:val="bullet"/>
      <w:lvlText w:val="-"/>
      <w:lvlJc w:val="left"/>
      <w:pPr>
        <w:ind w:left="720" w:hanging="360"/>
      </w:pPr>
      <w:rPr>
        <w:rFonts w:ascii="Stone Humanist ITC Std Medium" w:eastAsia="Times New Roman" w:hAnsi="Stone Humanist ITC Std Medium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528FB"/>
    <w:multiLevelType w:val="hybridMultilevel"/>
    <w:tmpl w:val="2034C99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A5EFB"/>
    <w:multiLevelType w:val="hybridMultilevel"/>
    <w:tmpl w:val="CCB4A9EE"/>
    <w:lvl w:ilvl="0" w:tplc="A28C685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06756"/>
    <w:multiLevelType w:val="hybridMultilevel"/>
    <w:tmpl w:val="C778EB04"/>
    <w:lvl w:ilvl="0" w:tplc="0407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2" w:hanging="360"/>
      </w:p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312368710">
    <w:abstractNumId w:val="3"/>
  </w:num>
  <w:num w:numId="2" w16cid:durableId="452290476">
    <w:abstractNumId w:val="5"/>
  </w:num>
  <w:num w:numId="3" w16cid:durableId="1970234584">
    <w:abstractNumId w:val="2"/>
  </w:num>
  <w:num w:numId="4" w16cid:durableId="1631470503">
    <w:abstractNumId w:val="1"/>
  </w:num>
  <w:num w:numId="5" w16cid:durableId="1102653901">
    <w:abstractNumId w:val="4"/>
  </w:num>
  <w:num w:numId="6" w16cid:durableId="33665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TrueType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284"/>
  <w:drawingGridVerticalSpacing w:val="284"/>
  <w:doNotUseMarginsForDrawingGridOrigin/>
  <w:drawingGridHorizontalOrigin w:val="1247"/>
  <w:drawingGridVerticalOrigin w:val="141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8B"/>
    <w:rsid w:val="00002B59"/>
    <w:rsid w:val="00003399"/>
    <w:rsid w:val="000044C7"/>
    <w:rsid w:val="00004E13"/>
    <w:rsid w:val="0000559C"/>
    <w:rsid w:val="00005AA3"/>
    <w:rsid w:val="000100D3"/>
    <w:rsid w:val="00010694"/>
    <w:rsid w:val="00013165"/>
    <w:rsid w:val="00017AC1"/>
    <w:rsid w:val="00020111"/>
    <w:rsid w:val="00020BBC"/>
    <w:rsid w:val="00021D4B"/>
    <w:rsid w:val="00024388"/>
    <w:rsid w:val="0002462B"/>
    <w:rsid w:val="000248CC"/>
    <w:rsid w:val="0002561F"/>
    <w:rsid w:val="00027AD4"/>
    <w:rsid w:val="00030F4F"/>
    <w:rsid w:val="00031613"/>
    <w:rsid w:val="00034CFF"/>
    <w:rsid w:val="00036DE1"/>
    <w:rsid w:val="0004137B"/>
    <w:rsid w:val="0004515D"/>
    <w:rsid w:val="00045504"/>
    <w:rsid w:val="0004558D"/>
    <w:rsid w:val="00046681"/>
    <w:rsid w:val="00046F2F"/>
    <w:rsid w:val="00047FA4"/>
    <w:rsid w:val="00053CF9"/>
    <w:rsid w:val="000554F8"/>
    <w:rsid w:val="00056C57"/>
    <w:rsid w:val="00057760"/>
    <w:rsid w:val="0006075E"/>
    <w:rsid w:val="0006086F"/>
    <w:rsid w:val="000618E1"/>
    <w:rsid w:val="00066BD3"/>
    <w:rsid w:val="00073C21"/>
    <w:rsid w:val="00077E06"/>
    <w:rsid w:val="000853EF"/>
    <w:rsid w:val="0008767B"/>
    <w:rsid w:val="000913E0"/>
    <w:rsid w:val="00091B79"/>
    <w:rsid w:val="00096510"/>
    <w:rsid w:val="00097F28"/>
    <w:rsid w:val="000A0E2A"/>
    <w:rsid w:val="000B1959"/>
    <w:rsid w:val="000B358D"/>
    <w:rsid w:val="000B6722"/>
    <w:rsid w:val="000C70F7"/>
    <w:rsid w:val="000C7149"/>
    <w:rsid w:val="000C71C5"/>
    <w:rsid w:val="000D245B"/>
    <w:rsid w:val="000E0663"/>
    <w:rsid w:val="000E1B66"/>
    <w:rsid w:val="000E2483"/>
    <w:rsid w:val="000E2A03"/>
    <w:rsid w:val="000E2D0A"/>
    <w:rsid w:val="000E33E0"/>
    <w:rsid w:val="000E3867"/>
    <w:rsid w:val="000F2FC4"/>
    <w:rsid w:val="000F506E"/>
    <w:rsid w:val="000F53C3"/>
    <w:rsid w:val="000F583D"/>
    <w:rsid w:val="0010255B"/>
    <w:rsid w:val="0010337A"/>
    <w:rsid w:val="00106995"/>
    <w:rsid w:val="00110E1F"/>
    <w:rsid w:val="00112B1A"/>
    <w:rsid w:val="00116924"/>
    <w:rsid w:val="00120328"/>
    <w:rsid w:val="00122B6E"/>
    <w:rsid w:val="00123737"/>
    <w:rsid w:val="00130521"/>
    <w:rsid w:val="00130744"/>
    <w:rsid w:val="00130A80"/>
    <w:rsid w:val="00131E0F"/>
    <w:rsid w:val="001358FC"/>
    <w:rsid w:val="00136B20"/>
    <w:rsid w:val="001371D6"/>
    <w:rsid w:val="001405DA"/>
    <w:rsid w:val="0014268B"/>
    <w:rsid w:val="0014522D"/>
    <w:rsid w:val="00145D9A"/>
    <w:rsid w:val="001500FF"/>
    <w:rsid w:val="00151D19"/>
    <w:rsid w:val="00153E68"/>
    <w:rsid w:val="00157DE6"/>
    <w:rsid w:val="00160A4D"/>
    <w:rsid w:val="001644D4"/>
    <w:rsid w:val="00164F1B"/>
    <w:rsid w:val="00165492"/>
    <w:rsid w:val="00165514"/>
    <w:rsid w:val="00167174"/>
    <w:rsid w:val="00167F0C"/>
    <w:rsid w:val="0017113F"/>
    <w:rsid w:val="00177C36"/>
    <w:rsid w:val="00177F66"/>
    <w:rsid w:val="00180FE0"/>
    <w:rsid w:val="00183EEC"/>
    <w:rsid w:val="001845F6"/>
    <w:rsid w:val="00190E9D"/>
    <w:rsid w:val="001A0503"/>
    <w:rsid w:val="001A1378"/>
    <w:rsid w:val="001A2366"/>
    <w:rsid w:val="001A272A"/>
    <w:rsid w:val="001A3500"/>
    <w:rsid w:val="001A4CF1"/>
    <w:rsid w:val="001A6D92"/>
    <w:rsid w:val="001B35D1"/>
    <w:rsid w:val="001B475B"/>
    <w:rsid w:val="001B4953"/>
    <w:rsid w:val="001B496A"/>
    <w:rsid w:val="001B5CFD"/>
    <w:rsid w:val="001B646E"/>
    <w:rsid w:val="001B69C2"/>
    <w:rsid w:val="001B6D61"/>
    <w:rsid w:val="001C0336"/>
    <w:rsid w:val="001C1E58"/>
    <w:rsid w:val="001C4A70"/>
    <w:rsid w:val="001D27DD"/>
    <w:rsid w:val="001D283A"/>
    <w:rsid w:val="001D3810"/>
    <w:rsid w:val="001D38F0"/>
    <w:rsid w:val="001D5C42"/>
    <w:rsid w:val="001D73E6"/>
    <w:rsid w:val="001E077F"/>
    <w:rsid w:val="001E1360"/>
    <w:rsid w:val="001E7380"/>
    <w:rsid w:val="002015BD"/>
    <w:rsid w:val="0020407D"/>
    <w:rsid w:val="002044C2"/>
    <w:rsid w:val="0020763F"/>
    <w:rsid w:val="00207A2A"/>
    <w:rsid w:val="00210ADB"/>
    <w:rsid w:val="002110A6"/>
    <w:rsid w:val="00211FF8"/>
    <w:rsid w:val="002208AD"/>
    <w:rsid w:val="0022186F"/>
    <w:rsid w:val="00223C93"/>
    <w:rsid w:val="00224A11"/>
    <w:rsid w:val="00224DBD"/>
    <w:rsid w:val="002250E6"/>
    <w:rsid w:val="002321C5"/>
    <w:rsid w:val="002378D5"/>
    <w:rsid w:val="00241411"/>
    <w:rsid w:val="00242D4D"/>
    <w:rsid w:val="00244677"/>
    <w:rsid w:val="00245765"/>
    <w:rsid w:val="00246E4B"/>
    <w:rsid w:val="00246FEC"/>
    <w:rsid w:val="0024784C"/>
    <w:rsid w:val="00251F9D"/>
    <w:rsid w:val="002542E2"/>
    <w:rsid w:val="00254591"/>
    <w:rsid w:val="0026125B"/>
    <w:rsid w:val="00261470"/>
    <w:rsid w:val="00262BFC"/>
    <w:rsid w:val="00263098"/>
    <w:rsid w:val="00263556"/>
    <w:rsid w:val="00265F1D"/>
    <w:rsid w:val="00266965"/>
    <w:rsid w:val="00266F77"/>
    <w:rsid w:val="002722AC"/>
    <w:rsid w:val="00277F2A"/>
    <w:rsid w:val="00280390"/>
    <w:rsid w:val="00280A49"/>
    <w:rsid w:val="002811C1"/>
    <w:rsid w:val="0028179F"/>
    <w:rsid w:val="00281A06"/>
    <w:rsid w:val="00282804"/>
    <w:rsid w:val="00283C8F"/>
    <w:rsid w:val="00284A72"/>
    <w:rsid w:val="002878EA"/>
    <w:rsid w:val="0029115F"/>
    <w:rsid w:val="00291A5E"/>
    <w:rsid w:val="002A631D"/>
    <w:rsid w:val="002C18B4"/>
    <w:rsid w:val="002C558E"/>
    <w:rsid w:val="002C741E"/>
    <w:rsid w:val="002D16C0"/>
    <w:rsid w:val="002D32C3"/>
    <w:rsid w:val="002E0EE0"/>
    <w:rsid w:val="002E11A8"/>
    <w:rsid w:val="002E1B46"/>
    <w:rsid w:val="002E1CAA"/>
    <w:rsid w:val="002E335B"/>
    <w:rsid w:val="002E3BF2"/>
    <w:rsid w:val="002E6797"/>
    <w:rsid w:val="002F340E"/>
    <w:rsid w:val="002F37D8"/>
    <w:rsid w:val="002F5B7B"/>
    <w:rsid w:val="002F65B4"/>
    <w:rsid w:val="00303970"/>
    <w:rsid w:val="00304775"/>
    <w:rsid w:val="00306566"/>
    <w:rsid w:val="00307B68"/>
    <w:rsid w:val="00310D54"/>
    <w:rsid w:val="00313712"/>
    <w:rsid w:val="003140F9"/>
    <w:rsid w:val="00315078"/>
    <w:rsid w:val="00315CB5"/>
    <w:rsid w:val="0032194F"/>
    <w:rsid w:val="00321C1C"/>
    <w:rsid w:val="003232FE"/>
    <w:rsid w:val="00323F14"/>
    <w:rsid w:val="00324767"/>
    <w:rsid w:val="00325E51"/>
    <w:rsid w:val="00327E46"/>
    <w:rsid w:val="00330A34"/>
    <w:rsid w:val="0033336D"/>
    <w:rsid w:val="00333CA8"/>
    <w:rsid w:val="0033604A"/>
    <w:rsid w:val="003426FA"/>
    <w:rsid w:val="00343722"/>
    <w:rsid w:val="00344A95"/>
    <w:rsid w:val="00344E02"/>
    <w:rsid w:val="00347E64"/>
    <w:rsid w:val="0035078D"/>
    <w:rsid w:val="00355A41"/>
    <w:rsid w:val="003560AC"/>
    <w:rsid w:val="0036023B"/>
    <w:rsid w:val="00360348"/>
    <w:rsid w:val="0036161C"/>
    <w:rsid w:val="0036175E"/>
    <w:rsid w:val="0036230C"/>
    <w:rsid w:val="00362C80"/>
    <w:rsid w:val="00365E1D"/>
    <w:rsid w:val="0036658B"/>
    <w:rsid w:val="00366CA7"/>
    <w:rsid w:val="00366CB0"/>
    <w:rsid w:val="00367C96"/>
    <w:rsid w:val="00374E44"/>
    <w:rsid w:val="00377C83"/>
    <w:rsid w:val="003807D6"/>
    <w:rsid w:val="0038130D"/>
    <w:rsid w:val="00382835"/>
    <w:rsid w:val="003837DF"/>
    <w:rsid w:val="00384846"/>
    <w:rsid w:val="003A17F1"/>
    <w:rsid w:val="003A4484"/>
    <w:rsid w:val="003A5939"/>
    <w:rsid w:val="003A6E56"/>
    <w:rsid w:val="003A7A05"/>
    <w:rsid w:val="003B09F7"/>
    <w:rsid w:val="003B18E9"/>
    <w:rsid w:val="003B22FD"/>
    <w:rsid w:val="003B2E4F"/>
    <w:rsid w:val="003B460B"/>
    <w:rsid w:val="003B518F"/>
    <w:rsid w:val="003B681D"/>
    <w:rsid w:val="003B6ADB"/>
    <w:rsid w:val="003B6BA4"/>
    <w:rsid w:val="003C0D5D"/>
    <w:rsid w:val="003C2E0B"/>
    <w:rsid w:val="003C3067"/>
    <w:rsid w:val="003C7CAC"/>
    <w:rsid w:val="003D295B"/>
    <w:rsid w:val="003D2F6D"/>
    <w:rsid w:val="003D6BAF"/>
    <w:rsid w:val="003E077A"/>
    <w:rsid w:val="003E288A"/>
    <w:rsid w:val="003E29C2"/>
    <w:rsid w:val="003E38B3"/>
    <w:rsid w:val="003F34C8"/>
    <w:rsid w:val="003F39DB"/>
    <w:rsid w:val="003F46E7"/>
    <w:rsid w:val="003F57FF"/>
    <w:rsid w:val="003F63C4"/>
    <w:rsid w:val="003F79B3"/>
    <w:rsid w:val="00402C68"/>
    <w:rsid w:val="004032FE"/>
    <w:rsid w:val="004040B3"/>
    <w:rsid w:val="004061A3"/>
    <w:rsid w:val="00406972"/>
    <w:rsid w:val="00407203"/>
    <w:rsid w:val="0041127D"/>
    <w:rsid w:val="00412297"/>
    <w:rsid w:val="0041401E"/>
    <w:rsid w:val="004142AB"/>
    <w:rsid w:val="0041467C"/>
    <w:rsid w:val="00415875"/>
    <w:rsid w:val="00420120"/>
    <w:rsid w:val="00421971"/>
    <w:rsid w:val="00421C9F"/>
    <w:rsid w:val="00423B06"/>
    <w:rsid w:val="004240FB"/>
    <w:rsid w:val="00424AD8"/>
    <w:rsid w:val="00425D26"/>
    <w:rsid w:val="00426378"/>
    <w:rsid w:val="00430C98"/>
    <w:rsid w:val="004313C6"/>
    <w:rsid w:val="00431A0E"/>
    <w:rsid w:val="00433506"/>
    <w:rsid w:val="00434F5A"/>
    <w:rsid w:val="004364AB"/>
    <w:rsid w:val="0044212A"/>
    <w:rsid w:val="00443076"/>
    <w:rsid w:val="00443965"/>
    <w:rsid w:val="00443E6C"/>
    <w:rsid w:val="00446DC1"/>
    <w:rsid w:val="0045273E"/>
    <w:rsid w:val="00453BA0"/>
    <w:rsid w:val="00457676"/>
    <w:rsid w:val="00457AA6"/>
    <w:rsid w:val="00457E57"/>
    <w:rsid w:val="00461520"/>
    <w:rsid w:val="00461C99"/>
    <w:rsid w:val="00462E8D"/>
    <w:rsid w:val="00466282"/>
    <w:rsid w:val="00470D90"/>
    <w:rsid w:val="00470F28"/>
    <w:rsid w:val="00473011"/>
    <w:rsid w:val="00473808"/>
    <w:rsid w:val="00473E15"/>
    <w:rsid w:val="004741E0"/>
    <w:rsid w:val="00475274"/>
    <w:rsid w:val="00477360"/>
    <w:rsid w:val="004827BC"/>
    <w:rsid w:val="00485739"/>
    <w:rsid w:val="00487CDB"/>
    <w:rsid w:val="00494877"/>
    <w:rsid w:val="004A327B"/>
    <w:rsid w:val="004A3C43"/>
    <w:rsid w:val="004A4687"/>
    <w:rsid w:val="004A6E4E"/>
    <w:rsid w:val="004A78DC"/>
    <w:rsid w:val="004B0BB2"/>
    <w:rsid w:val="004B3699"/>
    <w:rsid w:val="004B54B2"/>
    <w:rsid w:val="004B797A"/>
    <w:rsid w:val="004C4989"/>
    <w:rsid w:val="004C7271"/>
    <w:rsid w:val="004C7777"/>
    <w:rsid w:val="004D050B"/>
    <w:rsid w:val="004D12DF"/>
    <w:rsid w:val="004D60B9"/>
    <w:rsid w:val="004E06B1"/>
    <w:rsid w:val="004E18C0"/>
    <w:rsid w:val="004E20E6"/>
    <w:rsid w:val="004E3AED"/>
    <w:rsid w:val="004E3C91"/>
    <w:rsid w:val="004F1D2F"/>
    <w:rsid w:val="004F315D"/>
    <w:rsid w:val="004F499A"/>
    <w:rsid w:val="004F5ED3"/>
    <w:rsid w:val="00503393"/>
    <w:rsid w:val="0050451F"/>
    <w:rsid w:val="00510ED5"/>
    <w:rsid w:val="00511414"/>
    <w:rsid w:val="00511695"/>
    <w:rsid w:val="00515626"/>
    <w:rsid w:val="00520245"/>
    <w:rsid w:val="00520B22"/>
    <w:rsid w:val="00521DA7"/>
    <w:rsid w:val="00522AA0"/>
    <w:rsid w:val="00527306"/>
    <w:rsid w:val="00532E00"/>
    <w:rsid w:val="0053328C"/>
    <w:rsid w:val="005353B7"/>
    <w:rsid w:val="00537AF0"/>
    <w:rsid w:val="00540415"/>
    <w:rsid w:val="005421E8"/>
    <w:rsid w:val="00546001"/>
    <w:rsid w:val="00547003"/>
    <w:rsid w:val="0055115F"/>
    <w:rsid w:val="00551FF0"/>
    <w:rsid w:val="00552E70"/>
    <w:rsid w:val="00552F55"/>
    <w:rsid w:val="00553049"/>
    <w:rsid w:val="0055351F"/>
    <w:rsid w:val="00553A94"/>
    <w:rsid w:val="005563C4"/>
    <w:rsid w:val="0055733D"/>
    <w:rsid w:val="00560A64"/>
    <w:rsid w:val="00560DFC"/>
    <w:rsid w:val="005617E5"/>
    <w:rsid w:val="00562A56"/>
    <w:rsid w:val="00563297"/>
    <w:rsid w:val="00571689"/>
    <w:rsid w:val="005724A3"/>
    <w:rsid w:val="005726C5"/>
    <w:rsid w:val="00573F6F"/>
    <w:rsid w:val="00580BE2"/>
    <w:rsid w:val="005853C3"/>
    <w:rsid w:val="005929E2"/>
    <w:rsid w:val="00592DCB"/>
    <w:rsid w:val="00593319"/>
    <w:rsid w:val="005960B5"/>
    <w:rsid w:val="00597415"/>
    <w:rsid w:val="005A015A"/>
    <w:rsid w:val="005A0F25"/>
    <w:rsid w:val="005A77EF"/>
    <w:rsid w:val="005A7BF6"/>
    <w:rsid w:val="005B0BD6"/>
    <w:rsid w:val="005B0DE0"/>
    <w:rsid w:val="005B1919"/>
    <w:rsid w:val="005B2522"/>
    <w:rsid w:val="005B31B8"/>
    <w:rsid w:val="005B38C2"/>
    <w:rsid w:val="005B5E11"/>
    <w:rsid w:val="005C0AC7"/>
    <w:rsid w:val="005C314E"/>
    <w:rsid w:val="005C3D7D"/>
    <w:rsid w:val="005C4EA7"/>
    <w:rsid w:val="005C7AD3"/>
    <w:rsid w:val="005C7B08"/>
    <w:rsid w:val="005D2547"/>
    <w:rsid w:val="005D48F7"/>
    <w:rsid w:val="005E0683"/>
    <w:rsid w:val="005E0B53"/>
    <w:rsid w:val="005E69CE"/>
    <w:rsid w:val="005E7E6A"/>
    <w:rsid w:val="005F3BBD"/>
    <w:rsid w:val="005F6903"/>
    <w:rsid w:val="005F6A33"/>
    <w:rsid w:val="006003C4"/>
    <w:rsid w:val="00600982"/>
    <w:rsid w:val="006018BD"/>
    <w:rsid w:val="006025C0"/>
    <w:rsid w:val="00602EF6"/>
    <w:rsid w:val="00605459"/>
    <w:rsid w:val="00606FB3"/>
    <w:rsid w:val="00607915"/>
    <w:rsid w:val="0061088E"/>
    <w:rsid w:val="006147F6"/>
    <w:rsid w:val="00620200"/>
    <w:rsid w:val="00622522"/>
    <w:rsid w:val="006301EE"/>
    <w:rsid w:val="00631B18"/>
    <w:rsid w:val="00632698"/>
    <w:rsid w:val="006351EE"/>
    <w:rsid w:val="00640BC9"/>
    <w:rsid w:val="00644748"/>
    <w:rsid w:val="0064532A"/>
    <w:rsid w:val="00646173"/>
    <w:rsid w:val="00652032"/>
    <w:rsid w:val="00652B84"/>
    <w:rsid w:val="006548D7"/>
    <w:rsid w:val="006569AF"/>
    <w:rsid w:val="0066252B"/>
    <w:rsid w:val="00662A88"/>
    <w:rsid w:val="00666227"/>
    <w:rsid w:val="00667839"/>
    <w:rsid w:val="006679EA"/>
    <w:rsid w:val="00667BC2"/>
    <w:rsid w:val="00670152"/>
    <w:rsid w:val="0067454D"/>
    <w:rsid w:val="0067679F"/>
    <w:rsid w:val="006864B8"/>
    <w:rsid w:val="00686743"/>
    <w:rsid w:val="006876FB"/>
    <w:rsid w:val="00690B09"/>
    <w:rsid w:val="00690B95"/>
    <w:rsid w:val="006922F2"/>
    <w:rsid w:val="0069330B"/>
    <w:rsid w:val="00695A58"/>
    <w:rsid w:val="006A25C6"/>
    <w:rsid w:val="006A4247"/>
    <w:rsid w:val="006B198B"/>
    <w:rsid w:val="006B1EB3"/>
    <w:rsid w:val="006B24C0"/>
    <w:rsid w:val="006B3DEF"/>
    <w:rsid w:val="006B5AEE"/>
    <w:rsid w:val="006B7D31"/>
    <w:rsid w:val="006C0691"/>
    <w:rsid w:val="006C103E"/>
    <w:rsid w:val="006C1320"/>
    <w:rsid w:val="006C28A6"/>
    <w:rsid w:val="006C2EC3"/>
    <w:rsid w:val="006C30FC"/>
    <w:rsid w:val="006C5EF8"/>
    <w:rsid w:val="006D0301"/>
    <w:rsid w:val="006D13AC"/>
    <w:rsid w:val="006D15DE"/>
    <w:rsid w:val="006D2826"/>
    <w:rsid w:val="006D2859"/>
    <w:rsid w:val="006D4ACC"/>
    <w:rsid w:val="006D5640"/>
    <w:rsid w:val="006D6DA1"/>
    <w:rsid w:val="006E0CF4"/>
    <w:rsid w:val="006E0DD6"/>
    <w:rsid w:val="006E27EC"/>
    <w:rsid w:val="006E2F65"/>
    <w:rsid w:val="006E5070"/>
    <w:rsid w:val="006E62C2"/>
    <w:rsid w:val="006E65BF"/>
    <w:rsid w:val="006E7381"/>
    <w:rsid w:val="006F0968"/>
    <w:rsid w:val="006F4EAF"/>
    <w:rsid w:val="007015AA"/>
    <w:rsid w:val="007043F4"/>
    <w:rsid w:val="0070791B"/>
    <w:rsid w:val="00712115"/>
    <w:rsid w:val="00713021"/>
    <w:rsid w:val="007140AB"/>
    <w:rsid w:val="00714D79"/>
    <w:rsid w:val="007163F4"/>
    <w:rsid w:val="007215DD"/>
    <w:rsid w:val="007217A7"/>
    <w:rsid w:val="00721EFC"/>
    <w:rsid w:val="00722069"/>
    <w:rsid w:val="00724061"/>
    <w:rsid w:val="00726264"/>
    <w:rsid w:val="007272D3"/>
    <w:rsid w:val="00732599"/>
    <w:rsid w:val="00733D5E"/>
    <w:rsid w:val="0073558E"/>
    <w:rsid w:val="0073587F"/>
    <w:rsid w:val="007360AD"/>
    <w:rsid w:val="00737D99"/>
    <w:rsid w:val="00740B6C"/>
    <w:rsid w:val="00743168"/>
    <w:rsid w:val="007437BD"/>
    <w:rsid w:val="00743A0E"/>
    <w:rsid w:val="007455D1"/>
    <w:rsid w:val="00746B57"/>
    <w:rsid w:val="007478A7"/>
    <w:rsid w:val="00750642"/>
    <w:rsid w:val="00753FB3"/>
    <w:rsid w:val="00754C7B"/>
    <w:rsid w:val="00760125"/>
    <w:rsid w:val="007602F4"/>
    <w:rsid w:val="00761E4F"/>
    <w:rsid w:val="007650D4"/>
    <w:rsid w:val="00766E5F"/>
    <w:rsid w:val="00767BF6"/>
    <w:rsid w:val="00770789"/>
    <w:rsid w:val="00774198"/>
    <w:rsid w:val="0077565F"/>
    <w:rsid w:val="00775FAC"/>
    <w:rsid w:val="00776C86"/>
    <w:rsid w:val="00777107"/>
    <w:rsid w:val="00777F16"/>
    <w:rsid w:val="0078008A"/>
    <w:rsid w:val="0078075B"/>
    <w:rsid w:val="007823E6"/>
    <w:rsid w:val="00783263"/>
    <w:rsid w:val="0078412F"/>
    <w:rsid w:val="007856B7"/>
    <w:rsid w:val="00785892"/>
    <w:rsid w:val="00787346"/>
    <w:rsid w:val="00791305"/>
    <w:rsid w:val="00794F0D"/>
    <w:rsid w:val="007A1B4D"/>
    <w:rsid w:val="007A2419"/>
    <w:rsid w:val="007A3B71"/>
    <w:rsid w:val="007A508E"/>
    <w:rsid w:val="007B25A0"/>
    <w:rsid w:val="007C5B71"/>
    <w:rsid w:val="007D2128"/>
    <w:rsid w:val="007D293E"/>
    <w:rsid w:val="007D5B62"/>
    <w:rsid w:val="007E08FB"/>
    <w:rsid w:val="007E0EE7"/>
    <w:rsid w:val="007E23CF"/>
    <w:rsid w:val="007E3426"/>
    <w:rsid w:val="007E50E3"/>
    <w:rsid w:val="007E5E2E"/>
    <w:rsid w:val="007E671B"/>
    <w:rsid w:val="007E6D85"/>
    <w:rsid w:val="007E72F4"/>
    <w:rsid w:val="007E7D52"/>
    <w:rsid w:val="007F0B36"/>
    <w:rsid w:val="007F1570"/>
    <w:rsid w:val="007F1950"/>
    <w:rsid w:val="007F3629"/>
    <w:rsid w:val="007F38AE"/>
    <w:rsid w:val="007F3A08"/>
    <w:rsid w:val="007F3D88"/>
    <w:rsid w:val="007F7013"/>
    <w:rsid w:val="00800CE1"/>
    <w:rsid w:val="0080555D"/>
    <w:rsid w:val="0080695A"/>
    <w:rsid w:val="00806E57"/>
    <w:rsid w:val="00816E4A"/>
    <w:rsid w:val="0081711D"/>
    <w:rsid w:val="00817BC7"/>
    <w:rsid w:val="0082061A"/>
    <w:rsid w:val="0082072F"/>
    <w:rsid w:val="00820D81"/>
    <w:rsid w:val="00821AA2"/>
    <w:rsid w:val="00824152"/>
    <w:rsid w:val="008254CA"/>
    <w:rsid w:val="00830791"/>
    <w:rsid w:val="0083169C"/>
    <w:rsid w:val="00831E04"/>
    <w:rsid w:val="008335F4"/>
    <w:rsid w:val="00834A64"/>
    <w:rsid w:val="00840C9D"/>
    <w:rsid w:val="00842CAD"/>
    <w:rsid w:val="00846702"/>
    <w:rsid w:val="00847B8D"/>
    <w:rsid w:val="0085067C"/>
    <w:rsid w:val="00850A14"/>
    <w:rsid w:val="00853D91"/>
    <w:rsid w:val="0085421D"/>
    <w:rsid w:val="00856F73"/>
    <w:rsid w:val="00856F79"/>
    <w:rsid w:val="008623AC"/>
    <w:rsid w:val="00863DBA"/>
    <w:rsid w:val="008642D7"/>
    <w:rsid w:val="00865089"/>
    <w:rsid w:val="00866723"/>
    <w:rsid w:val="00867C2B"/>
    <w:rsid w:val="00867DC8"/>
    <w:rsid w:val="0087133C"/>
    <w:rsid w:val="0087300C"/>
    <w:rsid w:val="00873287"/>
    <w:rsid w:val="008763EA"/>
    <w:rsid w:val="00881F67"/>
    <w:rsid w:val="00882117"/>
    <w:rsid w:val="00882B62"/>
    <w:rsid w:val="0088492F"/>
    <w:rsid w:val="008872C8"/>
    <w:rsid w:val="008911BC"/>
    <w:rsid w:val="0089125C"/>
    <w:rsid w:val="008A3580"/>
    <w:rsid w:val="008A4463"/>
    <w:rsid w:val="008A6219"/>
    <w:rsid w:val="008A6442"/>
    <w:rsid w:val="008B06D0"/>
    <w:rsid w:val="008B3A83"/>
    <w:rsid w:val="008B7467"/>
    <w:rsid w:val="008B75EE"/>
    <w:rsid w:val="008C09A1"/>
    <w:rsid w:val="008C2B1C"/>
    <w:rsid w:val="008C4657"/>
    <w:rsid w:val="008C7D88"/>
    <w:rsid w:val="008D0A65"/>
    <w:rsid w:val="008D2E1E"/>
    <w:rsid w:val="008D3CFF"/>
    <w:rsid w:val="008D47D4"/>
    <w:rsid w:val="008D6E05"/>
    <w:rsid w:val="008E136F"/>
    <w:rsid w:val="008E5739"/>
    <w:rsid w:val="008E6E3F"/>
    <w:rsid w:val="008E746D"/>
    <w:rsid w:val="008E7925"/>
    <w:rsid w:val="008E7DCE"/>
    <w:rsid w:val="0090317D"/>
    <w:rsid w:val="00904F51"/>
    <w:rsid w:val="00905049"/>
    <w:rsid w:val="00915684"/>
    <w:rsid w:val="00922C8C"/>
    <w:rsid w:val="009261C2"/>
    <w:rsid w:val="009276D9"/>
    <w:rsid w:val="00927967"/>
    <w:rsid w:val="00930FDB"/>
    <w:rsid w:val="00931600"/>
    <w:rsid w:val="00931761"/>
    <w:rsid w:val="00933070"/>
    <w:rsid w:val="0093451A"/>
    <w:rsid w:val="00936762"/>
    <w:rsid w:val="009403CA"/>
    <w:rsid w:val="00942435"/>
    <w:rsid w:val="0094395E"/>
    <w:rsid w:val="00943A36"/>
    <w:rsid w:val="00946E3A"/>
    <w:rsid w:val="009471A1"/>
    <w:rsid w:val="00952C9A"/>
    <w:rsid w:val="00953C45"/>
    <w:rsid w:val="00954F8E"/>
    <w:rsid w:val="0095674D"/>
    <w:rsid w:val="0096229C"/>
    <w:rsid w:val="009627CF"/>
    <w:rsid w:val="00962FFA"/>
    <w:rsid w:val="00966E93"/>
    <w:rsid w:val="00967362"/>
    <w:rsid w:val="009712E2"/>
    <w:rsid w:val="0097276C"/>
    <w:rsid w:val="00973AE2"/>
    <w:rsid w:val="00975CB2"/>
    <w:rsid w:val="00977553"/>
    <w:rsid w:val="00980D79"/>
    <w:rsid w:val="0098229C"/>
    <w:rsid w:val="00984272"/>
    <w:rsid w:val="00986F7E"/>
    <w:rsid w:val="00987E27"/>
    <w:rsid w:val="009919D7"/>
    <w:rsid w:val="00991AFF"/>
    <w:rsid w:val="00993E5C"/>
    <w:rsid w:val="0099570A"/>
    <w:rsid w:val="009959FE"/>
    <w:rsid w:val="009A259E"/>
    <w:rsid w:val="009A2A1E"/>
    <w:rsid w:val="009A3F97"/>
    <w:rsid w:val="009A4377"/>
    <w:rsid w:val="009A583D"/>
    <w:rsid w:val="009A6A44"/>
    <w:rsid w:val="009B254B"/>
    <w:rsid w:val="009B4A93"/>
    <w:rsid w:val="009B559F"/>
    <w:rsid w:val="009B622B"/>
    <w:rsid w:val="009C083C"/>
    <w:rsid w:val="009C2536"/>
    <w:rsid w:val="009C3A1C"/>
    <w:rsid w:val="009C43D2"/>
    <w:rsid w:val="009C480D"/>
    <w:rsid w:val="009D089E"/>
    <w:rsid w:val="009D11A3"/>
    <w:rsid w:val="009D3B55"/>
    <w:rsid w:val="009E0609"/>
    <w:rsid w:val="009E31D6"/>
    <w:rsid w:val="009E446C"/>
    <w:rsid w:val="009E5FD2"/>
    <w:rsid w:val="009E615E"/>
    <w:rsid w:val="009E626E"/>
    <w:rsid w:val="009F3684"/>
    <w:rsid w:val="009F3C53"/>
    <w:rsid w:val="009F46CC"/>
    <w:rsid w:val="009F5389"/>
    <w:rsid w:val="009F70BE"/>
    <w:rsid w:val="00A0495F"/>
    <w:rsid w:val="00A04D88"/>
    <w:rsid w:val="00A04E1A"/>
    <w:rsid w:val="00A0543E"/>
    <w:rsid w:val="00A075EB"/>
    <w:rsid w:val="00A105BD"/>
    <w:rsid w:val="00A1194A"/>
    <w:rsid w:val="00A12588"/>
    <w:rsid w:val="00A13AF6"/>
    <w:rsid w:val="00A15513"/>
    <w:rsid w:val="00A1790F"/>
    <w:rsid w:val="00A2168F"/>
    <w:rsid w:val="00A264BD"/>
    <w:rsid w:val="00A2653F"/>
    <w:rsid w:val="00A327EA"/>
    <w:rsid w:val="00A33F07"/>
    <w:rsid w:val="00A35FF1"/>
    <w:rsid w:val="00A40A4B"/>
    <w:rsid w:val="00A41E3E"/>
    <w:rsid w:val="00A42401"/>
    <w:rsid w:val="00A439AB"/>
    <w:rsid w:val="00A45CF8"/>
    <w:rsid w:val="00A4661C"/>
    <w:rsid w:val="00A4670D"/>
    <w:rsid w:val="00A46898"/>
    <w:rsid w:val="00A52071"/>
    <w:rsid w:val="00A52187"/>
    <w:rsid w:val="00A5394B"/>
    <w:rsid w:val="00A539C0"/>
    <w:rsid w:val="00A55A9C"/>
    <w:rsid w:val="00A60804"/>
    <w:rsid w:val="00A66D02"/>
    <w:rsid w:val="00A70A26"/>
    <w:rsid w:val="00A711AC"/>
    <w:rsid w:val="00A81039"/>
    <w:rsid w:val="00A83A97"/>
    <w:rsid w:val="00A83EE9"/>
    <w:rsid w:val="00A90769"/>
    <w:rsid w:val="00A915DA"/>
    <w:rsid w:val="00A94EA6"/>
    <w:rsid w:val="00A9724F"/>
    <w:rsid w:val="00A9788E"/>
    <w:rsid w:val="00AA0366"/>
    <w:rsid w:val="00AA1627"/>
    <w:rsid w:val="00AA16B6"/>
    <w:rsid w:val="00AA20FD"/>
    <w:rsid w:val="00AA250E"/>
    <w:rsid w:val="00AA2EA9"/>
    <w:rsid w:val="00AA72C1"/>
    <w:rsid w:val="00AA7A40"/>
    <w:rsid w:val="00AA7B8C"/>
    <w:rsid w:val="00AB08CB"/>
    <w:rsid w:val="00AB5AAD"/>
    <w:rsid w:val="00AB606A"/>
    <w:rsid w:val="00AB7C9D"/>
    <w:rsid w:val="00AC15E9"/>
    <w:rsid w:val="00AC288C"/>
    <w:rsid w:val="00AC2F3C"/>
    <w:rsid w:val="00AC5E00"/>
    <w:rsid w:val="00AC6BC5"/>
    <w:rsid w:val="00AD1F0A"/>
    <w:rsid w:val="00AD4521"/>
    <w:rsid w:val="00AD4C9D"/>
    <w:rsid w:val="00AD5098"/>
    <w:rsid w:val="00AE12F3"/>
    <w:rsid w:val="00AE19A8"/>
    <w:rsid w:val="00AE1BF0"/>
    <w:rsid w:val="00AE3D49"/>
    <w:rsid w:val="00AE591F"/>
    <w:rsid w:val="00AF58A7"/>
    <w:rsid w:val="00AF695D"/>
    <w:rsid w:val="00AF7A68"/>
    <w:rsid w:val="00AF7AF7"/>
    <w:rsid w:val="00B01D70"/>
    <w:rsid w:val="00B022E6"/>
    <w:rsid w:val="00B02F5C"/>
    <w:rsid w:val="00B0498E"/>
    <w:rsid w:val="00B05B4C"/>
    <w:rsid w:val="00B126F4"/>
    <w:rsid w:val="00B12EB6"/>
    <w:rsid w:val="00B13755"/>
    <w:rsid w:val="00B154FF"/>
    <w:rsid w:val="00B1599A"/>
    <w:rsid w:val="00B16DE7"/>
    <w:rsid w:val="00B22E9A"/>
    <w:rsid w:val="00B23D71"/>
    <w:rsid w:val="00B24CC4"/>
    <w:rsid w:val="00B26724"/>
    <w:rsid w:val="00B271B7"/>
    <w:rsid w:val="00B31C39"/>
    <w:rsid w:val="00B40158"/>
    <w:rsid w:val="00B40D25"/>
    <w:rsid w:val="00B42556"/>
    <w:rsid w:val="00B42B78"/>
    <w:rsid w:val="00B542DF"/>
    <w:rsid w:val="00B56634"/>
    <w:rsid w:val="00B56B2C"/>
    <w:rsid w:val="00B57914"/>
    <w:rsid w:val="00B57E16"/>
    <w:rsid w:val="00B65991"/>
    <w:rsid w:val="00B71812"/>
    <w:rsid w:val="00B72403"/>
    <w:rsid w:val="00B735EF"/>
    <w:rsid w:val="00B74C28"/>
    <w:rsid w:val="00B77A50"/>
    <w:rsid w:val="00B807A3"/>
    <w:rsid w:val="00B8411B"/>
    <w:rsid w:val="00B87291"/>
    <w:rsid w:val="00BA3906"/>
    <w:rsid w:val="00BA5C73"/>
    <w:rsid w:val="00BA5D21"/>
    <w:rsid w:val="00BA71E7"/>
    <w:rsid w:val="00BB150B"/>
    <w:rsid w:val="00BB25CC"/>
    <w:rsid w:val="00BB3553"/>
    <w:rsid w:val="00BB40FF"/>
    <w:rsid w:val="00BB4667"/>
    <w:rsid w:val="00BB4C37"/>
    <w:rsid w:val="00BC0789"/>
    <w:rsid w:val="00BC3406"/>
    <w:rsid w:val="00BC69E1"/>
    <w:rsid w:val="00BD2C93"/>
    <w:rsid w:val="00BD2F65"/>
    <w:rsid w:val="00BD76DA"/>
    <w:rsid w:val="00BE1E48"/>
    <w:rsid w:val="00BE20FC"/>
    <w:rsid w:val="00BE30B6"/>
    <w:rsid w:val="00BE4A65"/>
    <w:rsid w:val="00BE72C8"/>
    <w:rsid w:val="00BF30DF"/>
    <w:rsid w:val="00BF427D"/>
    <w:rsid w:val="00BF4834"/>
    <w:rsid w:val="00C0010A"/>
    <w:rsid w:val="00C00EA1"/>
    <w:rsid w:val="00C00FE0"/>
    <w:rsid w:val="00C0101C"/>
    <w:rsid w:val="00C04280"/>
    <w:rsid w:val="00C07EF9"/>
    <w:rsid w:val="00C10407"/>
    <w:rsid w:val="00C116E9"/>
    <w:rsid w:val="00C1201A"/>
    <w:rsid w:val="00C15000"/>
    <w:rsid w:val="00C157A2"/>
    <w:rsid w:val="00C22C78"/>
    <w:rsid w:val="00C25981"/>
    <w:rsid w:val="00C26AD1"/>
    <w:rsid w:val="00C273A6"/>
    <w:rsid w:val="00C30CDB"/>
    <w:rsid w:val="00C31566"/>
    <w:rsid w:val="00C41F08"/>
    <w:rsid w:val="00C41F8E"/>
    <w:rsid w:val="00C448A1"/>
    <w:rsid w:val="00C45818"/>
    <w:rsid w:val="00C47A10"/>
    <w:rsid w:val="00C50D97"/>
    <w:rsid w:val="00C54770"/>
    <w:rsid w:val="00C54FAE"/>
    <w:rsid w:val="00C556C7"/>
    <w:rsid w:val="00C5700B"/>
    <w:rsid w:val="00C643AE"/>
    <w:rsid w:val="00C67B29"/>
    <w:rsid w:val="00C67B52"/>
    <w:rsid w:val="00C771C9"/>
    <w:rsid w:val="00C803F7"/>
    <w:rsid w:val="00C81F9B"/>
    <w:rsid w:val="00C900D7"/>
    <w:rsid w:val="00C906EC"/>
    <w:rsid w:val="00C97D97"/>
    <w:rsid w:val="00C97DB2"/>
    <w:rsid w:val="00CA49E9"/>
    <w:rsid w:val="00CA4F6F"/>
    <w:rsid w:val="00CA5873"/>
    <w:rsid w:val="00CA5EB6"/>
    <w:rsid w:val="00CA6320"/>
    <w:rsid w:val="00CA7DEA"/>
    <w:rsid w:val="00CB62EB"/>
    <w:rsid w:val="00CC09D0"/>
    <w:rsid w:val="00CC0E3C"/>
    <w:rsid w:val="00CD3213"/>
    <w:rsid w:val="00CD4101"/>
    <w:rsid w:val="00CD4F72"/>
    <w:rsid w:val="00CD6079"/>
    <w:rsid w:val="00CE3A44"/>
    <w:rsid w:val="00CE4E9F"/>
    <w:rsid w:val="00CE60F5"/>
    <w:rsid w:val="00CF0E20"/>
    <w:rsid w:val="00CF14D7"/>
    <w:rsid w:val="00CF2D21"/>
    <w:rsid w:val="00CF30F5"/>
    <w:rsid w:val="00CF4E07"/>
    <w:rsid w:val="00CF5C0D"/>
    <w:rsid w:val="00CF756E"/>
    <w:rsid w:val="00D033DD"/>
    <w:rsid w:val="00D0500C"/>
    <w:rsid w:val="00D06ED4"/>
    <w:rsid w:val="00D1063D"/>
    <w:rsid w:val="00D12964"/>
    <w:rsid w:val="00D12B7A"/>
    <w:rsid w:val="00D14397"/>
    <w:rsid w:val="00D1783D"/>
    <w:rsid w:val="00D1799A"/>
    <w:rsid w:val="00D22015"/>
    <w:rsid w:val="00D243FE"/>
    <w:rsid w:val="00D244DB"/>
    <w:rsid w:val="00D24DE7"/>
    <w:rsid w:val="00D254FD"/>
    <w:rsid w:val="00D26AEA"/>
    <w:rsid w:val="00D319F2"/>
    <w:rsid w:val="00D31B15"/>
    <w:rsid w:val="00D32F15"/>
    <w:rsid w:val="00D33A9A"/>
    <w:rsid w:val="00D33E44"/>
    <w:rsid w:val="00D37570"/>
    <w:rsid w:val="00D4071E"/>
    <w:rsid w:val="00D412D3"/>
    <w:rsid w:val="00D41BB9"/>
    <w:rsid w:val="00D43AFE"/>
    <w:rsid w:val="00D5405C"/>
    <w:rsid w:val="00D55E18"/>
    <w:rsid w:val="00D57EA7"/>
    <w:rsid w:val="00D600F1"/>
    <w:rsid w:val="00D60C8F"/>
    <w:rsid w:val="00D6543E"/>
    <w:rsid w:val="00D70F64"/>
    <w:rsid w:val="00D76EB8"/>
    <w:rsid w:val="00D81F28"/>
    <w:rsid w:val="00D8279D"/>
    <w:rsid w:val="00D82B98"/>
    <w:rsid w:val="00D90202"/>
    <w:rsid w:val="00D92561"/>
    <w:rsid w:val="00D94042"/>
    <w:rsid w:val="00D94B9B"/>
    <w:rsid w:val="00D9750B"/>
    <w:rsid w:val="00DA175B"/>
    <w:rsid w:val="00DA2CE2"/>
    <w:rsid w:val="00DA4470"/>
    <w:rsid w:val="00DB10BD"/>
    <w:rsid w:val="00DB1A5F"/>
    <w:rsid w:val="00DB33FA"/>
    <w:rsid w:val="00DC01CA"/>
    <w:rsid w:val="00DC1D40"/>
    <w:rsid w:val="00DC2432"/>
    <w:rsid w:val="00DC6692"/>
    <w:rsid w:val="00DC6724"/>
    <w:rsid w:val="00DD05EA"/>
    <w:rsid w:val="00DD268F"/>
    <w:rsid w:val="00DD3069"/>
    <w:rsid w:val="00DD6218"/>
    <w:rsid w:val="00DD7B2D"/>
    <w:rsid w:val="00DE00AD"/>
    <w:rsid w:val="00DE25EA"/>
    <w:rsid w:val="00DE5202"/>
    <w:rsid w:val="00DE5E7D"/>
    <w:rsid w:val="00DF06D6"/>
    <w:rsid w:val="00DF1335"/>
    <w:rsid w:val="00DF46D4"/>
    <w:rsid w:val="00DF515D"/>
    <w:rsid w:val="00DF5FE4"/>
    <w:rsid w:val="00DF6329"/>
    <w:rsid w:val="00E01433"/>
    <w:rsid w:val="00E02EFE"/>
    <w:rsid w:val="00E04826"/>
    <w:rsid w:val="00E05414"/>
    <w:rsid w:val="00E056C1"/>
    <w:rsid w:val="00E05B24"/>
    <w:rsid w:val="00E15693"/>
    <w:rsid w:val="00E15C33"/>
    <w:rsid w:val="00E17A9C"/>
    <w:rsid w:val="00E20029"/>
    <w:rsid w:val="00E21A5C"/>
    <w:rsid w:val="00E24BD2"/>
    <w:rsid w:val="00E32936"/>
    <w:rsid w:val="00E3715E"/>
    <w:rsid w:val="00E42B58"/>
    <w:rsid w:val="00E44718"/>
    <w:rsid w:val="00E44B40"/>
    <w:rsid w:val="00E45C8B"/>
    <w:rsid w:val="00E504B5"/>
    <w:rsid w:val="00E518EE"/>
    <w:rsid w:val="00E51BBE"/>
    <w:rsid w:val="00E52679"/>
    <w:rsid w:val="00E55190"/>
    <w:rsid w:val="00E60316"/>
    <w:rsid w:val="00E628AA"/>
    <w:rsid w:val="00E63B3C"/>
    <w:rsid w:val="00E64C9E"/>
    <w:rsid w:val="00E7167F"/>
    <w:rsid w:val="00E75578"/>
    <w:rsid w:val="00E76866"/>
    <w:rsid w:val="00E77C6E"/>
    <w:rsid w:val="00E803AF"/>
    <w:rsid w:val="00E83317"/>
    <w:rsid w:val="00E84763"/>
    <w:rsid w:val="00E84ABB"/>
    <w:rsid w:val="00E9133D"/>
    <w:rsid w:val="00E918F7"/>
    <w:rsid w:val="00E91932"/>
    <w:rsid w:val="00E977A2"/>
    <w:rsid w:val="00EA2C79"/>
    <w:rsid w:val="00EA2E65"/>
    <w:rsid w:val="00EA5634"/>
    <w:rsid w:val="00EA6F31"/>
    <w:rsid w:val="00EB1F31"/>
    <w:rsid w:val="00EB1FB1"/>
    <w:rsid w:val="00EB42DF"/>
    <w:rsid w:val="00EB4AD9"/>
    <w:rsid w:val="00EB53E7"/>
    <w:rsid w:val="00EB5417"/>
    <w:rsid w:val="00EC1942"/>
    <w:rsid w:val="00EC7950"/>
    <w:rsid w:val="00ED009D"/>
    <w:rsid w:val="00ED3B74"/>
    <w:rsid w:val="00ED5CEE"/>
    <w:rsid w:val="00EE15CE"/>
    <w:rsid w:val="00EE33C2"/>
    <w:rsid w:val="00EE76B0"/>
    <w:rsid w:val="00EF0305"/>
    <w:rsid w:val="00EF178E"/>
    <w:rsid w:val="00EF253E"/>
    <w:rsid w:val="00EF5244"/>
    <w:rsid w:val="00EF5A8F"/>
    <w:rsid w:val="00EF7304"/>
    <w:rsid w:val="00F04FA3"/>
    <w:rsid w:val="00F07895"/>
    <w:rsid w:val="00F12B89"/>
    <w:rsid w:val="00F22A91"/>
    <w:rsid w:val="00F23D7F"/>
    <w:rsid w:val="00F25628"/>
    <w:rsid w:val="00F25F2A"/>
    <w:rsid w:val="00F26AB2"/>
    <w:rsid w:val="00F33E80"/>
    <w:rsid w:val="00F35148"/>
    <w:rsid w:val="00F36DC2"/>
    <w:rsid w:val="00F37F29"/>
    <w:rsid w:val="00F41278"/>
    <w:rsid w:val="00F435EA"/>
    <w:rsid w:val="00F46FCB"/>
    <w:rsid w:val="00F47E08"/>
    <w:rsid w:val="00F50264"/>
    <w:rsid w:val="00F50F9E"/>
    <w:rsid w:val="00F512A1"/>
    <w:rsid w:val="00F51A21"/>
    <w:rsid w:val="00F52CE5"/>
    <w:rsid w:val="00F5496A"/>
    <w:rsid w:val="00F6002B"/>
    <w:rsid w:val="00F62A67"/>
    <w:rsid w:val="00F65ED6"/>
    <w:rsid w:val="00F66E0F"/>
    <w:rsid w:val="00F80A1F"/>
    <w:rsid w:val="00F8217B"/>
    <w:rsid w:val="00F87195"/>
    <w:rsid w:val="00F91291"/>
    <w:rsid w:val="00FA08ED"/>
    <w:rsid w:val="00FA1E62"/>
    <w:rsid w:val="00FA220E"/>
    <w:rsid w:val="00FA264B"/>
    <w:rsid w:val="00FA510E"/>
    <w:rsid w:val="00FA66D2"/>
    <w:rsid w:val="00FA6F86"/>
    <w:rsid w:val="00FB287F"/>
    <w:rsid w:val="00FB50AD"/>
    <w:rsid w:val="00FB69F3"/>
    <w:rsid w:val="00FC0FD9"/>
    <w:rsid w:val="00FC3689"/>
    <w:rsid w:val="00FC43FF"/>
    <w:rsid w:val="00FC5A38"/>
    <w:rsid w:val="00FD1919"/>
    <w:rsid w:val="00FD3A4C"/>
    <w:rsid w:val="00FD60B3"/>
    <w:rsid w:val="00FD6ACD"/>
    <w:rsid w:val="00FD701C"/>
    <w:rsid w:val="00FE014D"/>
    <w:rsid w:val="00FE0C33"/>
    <w:rsid w:val="00FE1228"/>
    <w:rsid w:val="00FE2CB7"/>
    <w:rsid w:val="00FE2FAA"/>
    <w:rsid w:val="00FE6EA5"/>
    <w:rsid w:val="00FE769E"/>
    <w:rsid w:val="00FE7C1C"/>
    <w:rsid w:val="00FE7D8F"/>
    <w:rsid w:val="00FF2393"/>
    <w:rsid w:val="00FF2DC3"/>
    <w:rsid w:val="00FF2FBC"/>
    <w:rsid w:val="00FF3698"/>
    <w:rsid w:val="00FF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D74923"/>
  <w15:chartTrackingRefBased/>
  <w15:docId w15:val="{5F80A6FD-5D4C-4DC3-BB5C-F936B966A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D2E1E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2">
    <w:name w:val="Body Text 2"/>
    <w:basedOn w:val="Standard"/>
    <w:link w:val="Textkrper2Zchn"/>
    <w:rsid w:val="00D90202"/>
    <w:pPr>
      <w:framePr w:w="2268" w:h="4536" w:wrap="around" w:vAnchor="page" w:hAnchor="page" w:x="8506" w:y="2666"/>
      <w:shd w:val="solid" w:color="FFFFFF" w:fill="FFFFFF"/>
    </w:pPr>
    <w:rPr>
      <w:rFonts w:ascii="Frutiger LT Std 45 Light" w:hAnsi="Frutiger LT Std 45 Light"/>
      <w:sz w:val="16"/>
    </w:rPr>
  </w:style>
  <w:style w:type="paragraph" w:styleId="Kopfzeile">
    <w:name w:val="header"/>
    <w:basedOn w:val="Standard"/>
    <w:rsid w:val="003D2F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3D2F6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D2F6D"/>
  </w:style>
  <w:style w:type="character" w:customStyle="1" w:styleId="Textkrper2Zchn">
    <w:name w:val="Textkörper 2 Zchn"/>
    <w:link w:val="Textkrper2"/>
    <w:rsid w:val="0014268B"/>
    <w:rPr>
      <w:rFonts w:ascii="Frutiger LT Std 45 Light" w:hAnsi="Frutiger LT Std 45 Light"/>
      <w:sz w:val="16"/>
      <w:szCs w:val="24"/>
      <w:shd w:val="solid" w:color="FFFFFF" w:fill="FFFFFF"/>
    </w:rPr>
  </w:style>
  <w:style w:type="paragraph" w:styleId="Sprechblasentext">
    <w:name w:val="Balloon Text"/>
    <w:basedOn w:val="Standard"/>
    <w:link w:val="SprechblasentextZchn"/>
    <w:rsid w:val="00167174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167174"/>
    <w:rPr>
      <w:rFonts w:ascii="Segoe UI" w:hAnsi="Segoe UI" w:cs="Segoe UI"/>
      <w:sz w:val="18"/>
      <w:szCs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0E1B66"/>
    <w:rPr>
      <w:sz w:val="24"/>
      <w:szCs w:val="24"/>
    </w:rPr>
  </w:style>
  <w:style w:type="character" w:customStyle="1" w:styleId="wow">
    <w:name w:val="wow"/>
    <w:basedOn w:val="Absatz-Standardschriftart"/>
    <w:rsid w:val="00180FE0"/>
  </w:style>
  <w:style w:type="paragraph" w:styleId="Listenabsatz">
    <w:name w:val="List Paragraph"/>
    <w:basedOn w:val="Standard"/>
    <w:uiPriority w:val="34"/>
    <w:qFormat/>
    <w:rsid w:val="004F1D2F"/>
    <w:pPr>
      <w:ind w:left="720"/>
      <w:contextualSpacing/>
    </w:pPr>
  </w:style>
  <w:style w:type="character" w:styleId="Hyperlink">
    <w:name w:val="Hyperlink"/>
    <w:basedOn w:val="Absatz-Standardschriftart"/>
    <w:rsid w:val="00E0482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48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ckhaus\Desktop\TEST%20BK_Vorstand_auto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B49EA-3482-403B-A7D7-701E1D685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 BK_Vorstand_auto.dot</Template>
  <TotalTime>0</TotalTime>
  <Pages>2</Pages>
  <Words>8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Stiftung Schloss Friedenstein Gotha • Postfach 10 03 19 • 99853 Gotha</vt:lpstr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Stiftung Schloss Friedenstein Gotha • Postfach 10 03 19 • 99853 Gotha</dc:title>
  <dc:subject/>
  <dc:creator>Backhaus</dc:creator>
  <cp:keywords/>
  <dc:description/>
  <cp:lastModifiedBy>Ines Kley</cp:lastModifiedBy>
  <cp:revision>4</cp:revision>
  <cp:lastPrinted>2023-02-24T15:44:00Z</cp:lastPrinted>
  <dcterms:created xsi:type="dcterms:W3CDTF">2024-09-11T11:56:00Z</dcterms:created>
  <dcterms:modified xsi:type="dcterms:W3CDTF">2024-09-11T12:07:00Z</dcterms:modified>
</cp:coreProperties>
</file>